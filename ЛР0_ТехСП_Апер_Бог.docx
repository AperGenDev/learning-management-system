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625B5" w14:textId="77777777" w:rsidR="00FD11C5" w:rsidRPr="00703479" w:rsidRDefault="00FD11C5" w:rsidP="00703479">
      <w:pPr>
        <w:pStyle w:val="1-"/>
        <w:jc w:val="center"/>
        <w:rPr>
          <w:b/>
          <w:bCs/>
        </w:rPr>
      </w:pPr>
      <w:r>
        <w:rPr>
          <w:b/>
          <w:bCs/>
        </w:rPr>
        <w:t>Лабораторная работа №0</w:t>
      </w:r>
    </w:p>
    <w:p w14:paraId="56215AB5" w14:textId="77777777" w:rsidR="00FD11C5" w:rsidRPr="00703479" w:rsidRDefault="00FD11C5" w:rsidP="00703479">
      <w:pPr>
        <w:pStyle w:val="1-"/>
        <w:jc w:val="center"/>
        <w:rPr>
          <w:b/>
          <w:bCs/>
        </w:rPr>
      </w:pPr>
      <w:r>
        <w:rPr>
          <w:b/>
          <w:bCs/>
        </w:rPr>
        <w:t>Выбор и описание предметной области. Проектирование</w:t>
      </w:r>
      <w:r>
        <w:rPr>
          <w:b/>
          <w:bCs/>
        </w:rPr>
        <w:br/>
        <w:t>функционала приложения.</w:t>
      </w:r>
    </w:p>
    <w:p w14:paraId="5875117A" w14:textId="0FA636CD" w:rsidR="00FD11C5" w:rsidRPr="00FD11C5" w:rsidRDefault="00FD11C5" w:rsidP="00703479">
      <w:pPr>
        <w:pStyle w:val="1-"/>
        <w:rPr>
          <w:b/>
          <w:bCs/>
        </w:rPr>
      </w:pPr>
      <w:r>
        <w:rPr>
          <w:b/>
          <w:bCs/>
        </w:rPr>
        <w:t xml:space="preserve">Тема проекта: </w:t>
      </w:r>
      <w:r>
        <w:t>Система управления учебными курсами.</w:t>
      </w:r>
    </w:p>
    <w:p w14:paraId="4EDBC565" w14:textId="1897371D" w:rsidR="00FD11C5" w:rsidRPr="00FD11C5" w:rsidRDefault="00FD11C5" w:rsidP="00FD11C5">
      <w:pPr>
        <w:pStyle w:val="1-"/>
        <w:rPr>
          <w:b/>
          <w:bCs/>
        </w:rPr>
      </w:pPr>
      <w:r>
        <w:rPr>
          <w:rFonts w:eastAsia="Times New Roman"/>
          <w:b/>
          <w:bCs/>
        </w:rPr>
        <w:t>Описание предметной области.</w:t>
      </w:r>
    </w:p>
    <w:p w14:paraId="6030A595" w14:textId="77777777" w:rsidR="00FD11C5" w:rsidRPr="0065750F" w:rsidRDefault="00FD11C5" w:rsidP="00703479">
      <w:pPr>
        <w:pStyle w:val="1-"/>
      </w:pPr>
      <w:r>
        <w:t>Разрабатываемая система предназначена для организации учебного процесса в рамках дополнительных и образовательных курсов. Система предоставляет возможность преподавателям создавать и редактировать учебные курсы, формировать их структуру из учебных модулей, а студентам — просматривать доступные курсы, записываться на них и изучать учебные материалы модулей.</w:t>
      </w:r>
    </w:p>
    <w:p w14:paraId="454D2291" w14:textId="77777777" w:rsidR="00FD11C5" w:rsidRPr="0065750F" w:rsidRDefault="00FD11C5" w:rsidP="00703479">
      <w:pPr>
        <w:pStyle w:val="1-"/>
      </w:pPr>
      <w:r>
        <w:t>В системе выделяются три основные категории пользователей: студент, преподаватель и администратор. Основными объектами предметной области являются пользователи, категории курсов, учебные курсы, учебные модули и записи студентов на курсы.</w:t>
      </w:r>
    </w:p>
    <w:p w14:paraId="0D82881D" w14:textId="00AF33C0" w:rsidR="00FD11C5" w:rsidRPr="0065750F" w:rsidRDefault="00FD11C5" w:rsidP="00703479">
      <w:pPr>
        <w:pStyle w:val="1-"/>
      </w:pPr>
      <w:r>
        <w:t>Система должна обеспечивать хранение информации об учебных курсах и пользователях в реляционной базе данных, а также предоставлять сетевые интерфейсы для взаимодействия пользователей с системой и взаимодействия отдельных компонентов распределённого приложения.</w:t>
      </w:r>
    </w:p>
    <w:p w14:paraId="4F7AD058" w14:textId="338B06B8" w:rsidR="00FD11C5" w:rsidRPr="00703479" w:rsidRDefault="00FD11C5" w:rsidP="00703479">
      <w:pPr>
        <w:pStyle w:val="1-"/>
        <w:rPr>
          <w:b/>
          <w:bCs/>
        </w:rPr>
      </w:pPr>
      <w:r>
        <w:rPr>
          <w:rFonts w:eastAsia="Times New Roman"/>
          <w:b/>
          <w:bCs/>
        </w:rPr>
        <w:t>Цель проекта.</w:t>
      </w:r>
    </w:p>
    <w:p w14:paraId="3597A02D" w14:textId="77777777" w:rsidR="00FD11C5" w:rsidRPr="0065750F" w:rsidRDefault="00FD11C5" w:rsidP="00703479">
      <w:pPr>
        <w:pStyle w:val="1-"/>
      </w:pPr>
      <w:r>
        <w:t>Автоматизация процесса организации и прохождения учебных курсов за счёт предоставления единой информационной системы для управления курсами, записи студентов на обучение, хранения результатов обучения и оперативного информирования пользователей об изменениях в учебном процессе.</w:t>
      </w:r>
    </w:p>
    <w:p w14:paraId="14E8C0E2" w14:textId="77777777" w:rsidR="00FD11C5" w:rsidRPr="00703479" w:rsidRDefault="00FD11C5" w:rsidP="00703479">
      <w:pPr>
        <w:pStyle w:val="1-"/>
        <w:rPr>
          <w:b/>
          <w:bCs/>
        </w:rPr>
      </w:pPr>
      <w:r>
        <w:rPr>
          <w:b/>
          <w:bCs/>
        </w:rPr>
        <w:t>Основные задачи проекта</w:t>
      </w:r>
    </w:p>
    <w:p w14:paraId="403C4C1C" w14:textId="4A6805A9" w:rsidR="00FD11C5" w:rsidRPr="00FD11C5" w:rsidRDefault="00FD11C5" w:rsidP="00703479">
      <w:pPr>
        <w:pStyle w:val="1-"/>
        <w:numPr>
          <w:ilvl w:val="0"/>
          <w:numId w:val="39"/>
        </w:numPr>
      </w:pPr>
      <w:r>
        <w:t>определение функциональных требований и сценариев взаимодействия студентов, преподавателей и администратора;</w:t>
      </w:r>
    </w:p>
    <w:p w14:paraId="644095E0" w14:textId="60B20CE0" w:rsidR="00FD11C5" w:rsidRPr="00FD11C5" w:rsidRDefault="00FD11C5" w:rsidP="00703479">
      <w:pPr>
        <w:pStyle w:val="1-"/>
        <w:numPr>
          <w:ilvl w:val="0"/>
          <w:numId w:val="39"/>
        </w:numPr>
      </w:pPr>
      <w:r>
        <w:t>проектирование реляционной модели базы данных для хранения пользователей, категорий, курсов, модулей и записей на курсы;</w:t>
      </w:r>
    </w:p>
    <w:p w14:paraId="1CC2AC10" w14:textId="3D889E95" w:rsidR="00FD11C5" w:rsidRPr="00FD11C5" w:rsidRDefault="00FD11C5" w:rsidP="00703479">
      <w:pPr>
        <w:pStyle w:val="1-"/>
        <w:numPr>
          <w:ilvl w:val="0"/>
          <w:numId w:val="39"/>
        </w:numPr>
      </w:pPr>
      <w:r>
        <w:lastRenderedPageBreak/>
        <w:t>реализация основного сервиса на FastAPI с аутентификацией, разграничением прав и работой с PostgreSQL через SQLAlchemy;</w:t>
      </w:r>
    </w:p>
    <w:p w14:paraId="734F94B0" w14:textId="2CBEAAF0" w:rsidR="00FD11C5" w:rsidRPr="00FD11C5" w:rsidRDefault="00FD11C5" w:rsidP="00703479">
      <w:pPr>
        <w:pStyle w:val="1-"/>
        <w:numPr>
          <w:ilvl w:val="0"/>
          <w:numId w:val="39"/>
        </w:numPr>
      </w:pPr>
      <w:r>
        <w:t>вынесение подбора рекомендаций курсов в отдельный сервис, взаимодействующий с основным приложением по gRPC;</w:t>
      </w:r>
    </w:p>
    <w:p w14:paraId="4F080A97" w14:textId="7459A1B5" w:rsidR="00FD11C5" w:rsidRPr="00FD11C5" w:rsidRDefault="00FD11C5" w:rsidP="00703479">
      <w:pPr>
        <w:pStyle w:val="1-"/>
        <w:numPr>
          <w:ilvl w:val="0"/>
          <w:numId w:val="39"/>
        </w:numPr>
      </w:pPr>
      <w:r>
        <w:t>реализация асинхронных уведомлений об изменениях курсов с использованием RabbitMQ и WebSocket;</w:t>
      </w:r>
    </w:p>
    <w:p w14:paraId="028B1701" w14:textId="709E2D88" w:rsidR="00FD11C5" w:rsidRDefault="00FD11C5" w:rsidP="00703479">
      <w:pPr>
        <w:pStyle w:val="1-"/>
        <w:numPr>
          <w:ilvl w:val="0"/>
          <w:numId w:val="39"/>
        </w:numPr>
      </w:pPr>
      <w:r>
        <w:t>контейнеризация компонентов системы и их совместный запуск с помощью Docker Compose.</w:t>
      </w:r>
    </w:p>
    <w:p w14:paraId="47953928" w14:textId="77777777" w:rsidR="00FD11C5" w:rsidRPr="00FD11C5" w:rsidRDefault="00FD11C5" w:rsidP="00703479">
      <w:pPr>
        <w:ind w:firstLine="0"/>
        <w:rPr>
          <w:lang w:val="ru-RU"/>
        </w:rPr>
      </w:pPr>
    </w:p>
    <w:p w14:paraId="2CFE342B" w14:textId="77777777" w:rsidR="00FD11C5" w:rsidRPr="00703479" w:rsidRDefault="00FD11C5" w:rsidP="00703479">
      <w:pPr>
        <w:pStyle w:val="1-"/>
        <w:rPr>
          <w:b/>
          <w:bCs/>
        </w:rPr>
      </w:pPr>
      <w:r>
        <w:rPr>
          <w:rFonts w:eastAsia="Times New Roman"/>
          <w:b/>
          <w:bCs/>
        </w:rPr>
        <w:t>Архитектура приложения</w:t>
      </w:r>
    </w:p>
    <w:p w14:paraId="2F240EF2" w14:textId="77777777" w:rsidR="00FD11C5" w:rsidRPr="0065750F" w:rsidRDefault="00FD11C5" w:rsidP="00703479">
      <w:pPr>
        <w:pStyle w:val="1-"/>
      </w:pPr>
      <w:r>
        <w:t>Приложение имеет распределённую многокомпонентную архитектуру. Основные операции выполняются через основной сервис Course Service, данные хранятся в PostgreSQL, рекомендации формируются отдельным сервисом, а уведомления доставляются через RabbitMQ и WebSocket.</w:t>
      </w:r>
    </w:p>
    <w:p w14:paraId="155E22AC" w14:textId="77777777" w:rsidR="00FD11C5" w:rsidRPr="0065750F" w:rsidRDefault="00FD11C5" w:rsidP="00703479">
      <w:pPr>
        <w:pStyle w:val="1-"/>
      </w:pPr>
      <w:r>
        <w:t>Клиент взаимодействует с основным сервисом по HTTP/REST и получает уведомления через WebSocket. Course Service отвечает за регистрацию и аутентификацию пользователей, работу с каталогом курсов, модулями и записями студентов на курсы, а также за административные функции.</w:t>
      </w:r>
    </w:p>
    <w:p w14:paraId="5764E245" w14:textId="77777777" w:rsidR="00FD11C5" w:rsidRPr="0065750F" w:rsidRDefault="00FD11C5" w:rsidP="00703479">
      <w:pPr>
        <w:pStyle w:val="1-"/>
      </w:pPr>
      <w:r>
        <w:t>Сервис рекомендаций получает от основного сервиса сведения о категориях курсов, на которые записан студент, и возвращает список рекомендованных курсов по gRPC. Сервис уведомлений получает события от RabbitMQ и передаёт соответствующие уведомления студентам через WebSocket. PostgreSQL доступна основному сервису через SQLAlchemy.</w:t>
      </w:r>
    </w:p>
    <w:p w14:paraId="54495D56" w14:textId="42C2C66C" w:rsidR="00FD11C5" w:rsidRDefault="00FD11C5" w:rsidP="00703479">
      <w:pPr>
        <w:pStyle w:val="1-"/>
      </w:pPr>
      <w:r>
        <w:t xml:space="preserve">Компоненты системы размещаются в отдельных Docker-контейнерах и запускаются совместно с помощью Docker Compose. </w:t>
      </w:r>
    </w:p>
    <w:p w14:paraId="1C5E2FAA" w14:textId="2B584DB7" w:rsidR="00703479" w:rsidRPr="005C2FCA" w:rsidRDefault="00703479" w:rsidP="00703479">
      <w:pPr>
        <w:pStyle w:val="1-"/>
      </w:pPr>
      <w:r>
        <w:t>На рисунке 1 изображена архитектура проекта.</w:t>
      </w:r>
    </w:p>
    <w:p w14:paraId="5C8C6DBF" w14:textId="0A7A9373" w:rsidR="005C2FCA" w:rsidRDefault="007B6547" w:rsidP="007B6547">
      <w:pPr>
        <w:pStyle w:val="-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7759B4" wp14:editId="41FC93E3">
            <wp:extent cx="5939790" cy="368363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B31D" w14:textId="72BBE375" w:rsidR="00FD11C5" w:rsidRPr="00703479" w:rsidRDefault="005C2FCA" w:rsidP="005C2FCA">
      <w:pPr>
        <w:pStyle w:val="-"/>
      </w:pPr>
      <w:r>
        <w:t>Рисунок 1 — Схема архитектуры разрабатываемого проекта</w:t>
      </w:r>
    </w:p>
    <w:p w14:paraId="1D8E9824" w14:textId="77777777" w:rsidR="00FD11C5" w:rsidRPr="00FD11C5" w:rsidRDefault="00FD11C5" w:rsidP="00FD11C5">
      <w:pPr>
        <w:pStyle w:val="1-"/>
        <w:rPr>
          <w:b/>
          <w:bCs/>
        </w:rPr>
      </w:pPr>
      <w:r>
        <w:rPr>
          <w:rFonts w:eastAsia="Times New Roman"/>
          <w:b/>
          <w:bCs/>
        </w:rPr>
        <w:t>Роли пользователей</w:t>
      </w:r>
    </w:p>
    <w:p w14:paraId="026F6623" w14:textId="77777777" w:rsidR="00FD11C5" w:rsidRPr="0065750F" w:rsidRDefault="00FD11C5" w:rsidP="00703479">
      <w:pPr>
        <w:pStyle w:val="1-"/>
      </w:pPr>
      <w:r>
        <w:t>Студент: пользователь, проходящий обучение. Может зарегистрироваться и авторизоваться, просматривать каталог и сведения о курсах, записываться на курсы, просматривать список своих курсов и изучать учебные материалы модулей.</w:t>
      </w:r>
    </w:p>
    <w:p w14:paraId="06AE0404" w14:textId="77777777" w:rsidR="00FD11C5" w:rsidRPr="0065750F" w:rsidRDefault="00FD11C5" w:rsidP="00703479">
      <w:pPr>
        <w:pStyle w:val="1-"/>
      </w:pPr>
      <w:r>
        <w:t>Преподаватель: пользователь, создающий и сопровождающий учебные курсы. Может создавать, редактировать и удалять свои курсы, добавлять и редактировать учебные модули и просматривать список студентов, записанных на его курсы.</w:t>
      </w:r>
    </w:p>
    <w:p w14:paraId="5CDCC2E1" w14:textId="77777777" w:rsidR="00FD11C5" w:rsidRPr="0065750F" w:rsidRDefault="00FD11C5" w:rsidP="00703479">
      <w:pPr>
        <w:pStyle w:val="1-"/>
      </w:pPr>
      <w:r>
        <w:t>Администратор: пользователь, осуществляющий управление системой и контроль её содержимого. Может просматривать пользователей и курсы, редактировать или удалять курсы, а также управлять учётными записями пользователей.</w:t>
      </w:r>
    </w:p>
    <w:p w14:paraId="1C2D0FC4" w14:textId="77777777" w:rsidR="00FD11C5" w:rsidRPr="00703479" w:rsidRDefault="00FD11C5" w:rsidP="00703479">
      <w:pPr>
        <w:pStyle w:val="1-"/>
        <w:rPr>
          <w:b/>
          <w:bCs/>
        </w:rPr>
      </w:pPr>
      <w:r>
        <w:rPr>
          <w:b/>
          <w:bCs/>
        </w:rPr>
        <w:t>Основной функционал</w:t>
      </w:r>
    </w:p>
    <w:p w14:paraId="07C29B30" w14:textId="44E2C225" w:rsidR="00FD11C5" w:rsidRPr="00FD11C5" w:rsidRDefault="00FD11C5" w:rsidP="00703479">
      <w:pPr>
        <w:pStyle w:val="1-"/>
        <w:numPr>
          <w:ilvl w:val="0"/>
          <w:numId w:val="40"/>
        </w:numPr>
      </w:pPr>
      <w:r>
        <w:t>регистрация, авторизация и аутентификация пользователей;</w:t>
      </w:r>
    </w:p>
    <w:p w14:paraId="4FC830C4" w14:textId="093ED910" w:rsidR="00FD11C5" w:rsidRPr="00FD11C5" w:rsidRDefault="00FD11C5" w:rsidP="00703479">
      <w:pPr>
        <w:pStyle w:val="1-"/>
        <w:numPr>
          <w:ilvl w:val="0"/>
          <w:numId w:val="40"/>
        </w:numPr>
      </w:pPr>
      <w:r>
        <w:lastRenderedPageBreak/>
        <w:t>определение роли пользователя и разграничение доступа к функциям системы;</w:t>
      </w:r>
    </w:p>
    <w:p w14:paraId="4E03AF1C" w14:textId="47CB8DE2" w:rsidR="00FD11C5" w:rsidRPr="00FD11C5" w:rsidRDefault="00FD11C5" w:rsidP="00703479">
      <w:pPr>
        <w:pStyle w:val="1-"/>
        <w:numPr>
          <w:ilvl w:val="0"/>
          <w:numId w:val="40"/>
        </w:numPr>
      </w:pPr>
      <w:r>
        <w:t>просмотр каталога курсов, поиск и фильтрация по категории;</w:t>
      </w:r>
    </w:p>
    <w:p w14:paraId="7E61B230" w14:textId="341F9454" w:rsidR="00FD11C5" w:rsidRPr="00FD11C5" w:rsidRDefault="00FD11C5" w:rsidP="00703479">
      <w:pPr>
        <w:pStyle w:val="1-"/>
        <w:numPr>
          <w:ilvl w:val="0"/>
          <w:numId w:val="40"/>
        </w:numPr>
      </w:pPr>
      <w:r>
        <w:t>просмотр подробной информации о курсе и его структуры;</w:t>
      </w:r>
    </w:p>
    <w:p w14:paraId="04FDE6A9" w14:textId="6A7C651D" w:rsidR="00FD11C5" w:rsidRPr="00FD11C5" w:rsidRDefault="00FD11C5" w:rsidP="00703479">
      <w:pPr>
        <w:pStyle w:val="1-"/>
        <w:numPr>
          <w:ilvl w:val="0"/>
          <w:numId w:val="40"/>
        </w:numPr>
      </w:pPr>
      <w:r>
        <w:t>запись студента на курс и просмотр раздела «Мои курсы»;</w:t>
      </w:r>
    </w:p>
    <w:p w14:paraId="1B868164" w14:textId="07893953" w:rsidR="00FD11C5" w:rsidRPr="00FD11C5" w:rsidRDefault="00FD11C5" w:rsidP="00703479">
      <w:pPr>
        <w:pStyle w:val="1-"/>
        <w:numPr>
          <w:ilvl w:val="0"/>
          <w:numId w:val="40"/>
        </w:numPr>
      </w:pPr>
      <w:r>
        <w:t>прохождение курса и просмотр содержимого учебных модулей;</w:t>
      </w:r>
    </w:p>
    <w:p w14:paraId="121EA250" w14:textId="4CF4F62B" w:rsidR="00FD11C5" w:rsidRPr="00FD11C5" w:rsidRDefault="00FD11C5" w:rsidP="00703479">
      <w:pPr>
        <w:pStyle w:val="1-"/>
        <w:numPr>
          <w:ilvl w:val="0"/>
          <w:numId w:val="40"/>
        </w:numPr>
      </w:pPr>
      <w:r>
        <w:t>создание, редактирование и удаление курсов преподавателем;</w:t>
      </w:r>
    </w:p>
    <w:p w14:paraId="3C458764" w14:textId="11C11864" w:rsidR="00FD11C5" w:rsidRPr="00FD11C5" w:rsidRDefault="00FD11C5" w:rsidP="00703479">
      <w:pPr>
        <w:pStyle w:val="1-"/>
        <w:numPr>
          <w:ilvl w:val="0"/>
          <w:numId w:val="40"/>
        </w:numPr>
      </w:pPr>
      <w:r>
        <w:t>создание, редактирование и удаление учебных модулей;</w:t>
      </w:r>
    </w:p>
    <w:p w14:paraId="5267E73C" w14:textId="7BBFBE4E" w:rsidR="00FD11C5" w:rsidRPr="00FD11C5" w:rsidRDefault="00FD11C5" w:rsidP="00703479">
      <w:pPr>
        <w:pStyle w:val="1-"/>
        <w:numPr>
          <w:ilvl w:val="0"/>
          <w:numId w:val="40"/>
        </w:numPr>
      </w:pPr>
      <w:r>
        <w:t>получение персональных рекомендаций курсов;</w:t>
      </w:r>
    </w:p>
    <w:p w14:paraId="771ED5D1" w14:textId="5414C033" w:rsidR="00FD11C5" w:rsidRPr="00FD11C5" w:rsidRDefault="00FD11C5" w:rsidP="00703479">
      <w:pPr>
        <w:pStyle w:val="1-"/>
        <w:numPr>
          <w:ilvl w:val="0"/>
          <w:numId w:val="40"/>
        </w:numPr>
      </w:pPr>
      <w:r>
        <w:t>получение уведомлений об изменениях курсов в режиме реального времени;</w:t>
      </w:r>
    </w:p>
    <w:p w14:paraId="74FD97C7" w14:textId="2798DD97" w:rsidR="00FD11C5" w:rsidRPr="00FD11C5" w:rsidRDefault="00FD11C5" w:rsidP="00703479">
      <w:pPr>
        <w:pStyle w:val="1-"/>
        <w:numPr>
          <w:ilvl w:val="0"/>
          <w:numId w:val="40"/>
        </w:numPr>
      </w:pPr>
      <w:r>
        <w:t>административное управление пользователями и курсами.</w:t>
      </w:r>
    </w:p>
    <w:p w14:paraId="11683A41" w14:textId="77777777" w:rsidR="00FD11C5" w:rsidRPr="005C2FCA" w:rsidRDefault="00FD11C5" w:rsidP="00FD11C5">
      <w:pPr>
        <w:pStyle w:val="1-"/>
        <w:rPr>
          <w:rFonts w:eastAsia="Times New Roman"/>
          <w:b/>
          <w:bCs/>
        </w:rPr>
      </w:pPr>
    </w:p>
    <w:p w14:paraId="3FB49A04" w14:textId="63641436" w:rsidR="00FD11C5" w:rsidRPr="00FD11C5" w:rsidRDefault="00FD11C5" w:rsidP="00FD11C5">
      <w:pPr>
        <w:pStyle w:val="1-"/>
        <w:rPr>
          <w:b/>
          <w:bCs/>
        </w:rPr>
      </w:pPr>
      <w:r>
        <w:rPr>
          <w:rFonts w:eastAsia="Times New Roman"/>
          <w:b/>
          <w:bCs/>
        </w:rPr>
        <w:t>Сценарии использования</w:t>
      </w:r>
    </w:p>
    <w:p w14:paraId="0E855483" w14:textId="77777777" w:rsidR="00FD11C5" w:rsidRPr="0065750F" w:rsidRDefault="00FD11C5" w:rsidP="00F437E2">
      <w:pPr>
        <w:pStyle w:val="1-"/>
      </w:pPr>
      <w:r>
        <w:rPr>
          <w:rFonts w:eastAsia="Times New Roman"/>
        </w:rPr>
        <w:t>Сценарий 1: Регистрация</w:t>
      </w:r>
    </w:p>
    <w:p w14:paraId="2C07DCE3" w14:textId="77777777" w:rsidR="00FD11C5" w:rsidRPr="0065750F" w:rsidRDefault="00FD11C5" w:rsidP="00F437E2">
      <w:pPr>
        <w:pStyle w:val="1-"/>
      </w:pPr>
      <w:r>
        <w:t>Действующее лицо: Пользователь.</w:t>
      </w:r>
    </w:p>
    <w:p w14:paraId="44B1CC41" w14:textId="77777777" w:rsidR="00FD11C5" w:rsidRPr="0065750F" w:rsidRDefault="00FD11C5" w:rsidP="00F437E2">
      <w:pPr>
        <w:pStyle w:val="1-"/>
      </w:pPr>
      <w:r>
        <w:t>Предусловие: пользователь не зарегистрирован в системе.</w:t>
      </w:r>
    </w:p>
    <w:p w14:paraId="73F5A0A4" w14:textId="77777777" w:rsidR="00FD11C5" w:rsidRPr="0065750F" w:rsidRDefault="00FD11C5" w:rsidP="00F437E2">
      <w:pPr>
        <w:pStyle w:val="1-"/>
      </w:pPr>
      <w:r>
        <w:t>Порядок действий:</w:t>
      </w:r>
    </w:p>
    <w:p w14:paraId="3120BB46" w14:textId="26E41840" w:rsidR="00FD11C5" w:rsidRPr="00FD11C5" w:rsidRDefault="00FD11C5" w:rsidP="00F437E2">
      <w:pPr>
        <w:pStyle w:val="1-"/>
        <w:numPr>
          <w:ilvl w:val="0"/>
          <w:numId w:val="42"/>
        </w:numPr>
      </w:pPr>
      <w:r>
        <w:t>Пользователь открывает страницу регистрации.</w:t>
      </w:r>
    </w:p>
    <w:p w14:paraId="4FBD4478" w14:textId="291B3054" w:rsidR="00FD11C5" w:rsidRPr="00FD11C5" w:rsidRDefault="00FD11C5" w:rsidP="00F437E2">
      <w:pPr>
        <w:pStyle w:val="1-"/>
        <w:numPr>
          <w:ilvl w:val="0"/>
          <w:numId w:val="42"/>
        </w:numPr>
      </w:pPr>
      <w:r>
        <w:t>Вводит имя, адрес электронной почты и пароль.</w:t>
      </w:r>
    </w:p>
    <w:p w14:paraId="2AF899D8" w14:textId="5CFD1B01" w:rsidR="00FD11C5" w:rsidRPr="00FD11C5" w:rsidRDefault="00FD11C5" w:rsidP="00F437E2">
      <w:pPr>
        <w:pStyle w:val="1-"/>
        <w:numPr>
          <w:ilvl w:val="0"/>
          <w:numId w:val="42"/>
        </w:numPr>
      </w:pPr>
      <w:r>
        <w:t>Клиент отправляет данные на сервер.</w:t>
      </w:r>
    </w:p>
    <w:p w14:paraId="1E32BCAD" w14:textId="2C2F6794" w:rsidR="00FD11C5" w:rsidRPr="00FD11C5" w:rsidRDefault="00FD11C5" w:rsidP="00F437E2">
      <w:pPr>
        <w:pStyle w:val="1-"/>
        <w:numPr>
          <w:ilvl w:val="0"/>
          <w:numId w:val="42"/>
        </w:numPr>
      </w:pPr>
      <w:r>
        <w:t>Сервер проверяет корректность введённых данных и отсутствие пользователя с указанным email.</w:t>
      </w:r>
    </w:p>
    <w:p w14:paraId="1B7CFE15" w14:textId="10CBBE1E" w:rsidR="00FD11C5" w:rsidRPr="00FD11C5" w:rsidRDefault="00FD11C5" w:rsidP="00F437E2">
      <w:pPr>
        <w:pStyle w:val="1-"/>
        <w:numPr>
          <w:ilvl w:val="0"/>
          <w:numId w:val="42"/>
        </w:numPr>
      </w:pPr>
      <w:r>
        <w:t>Данные пользователя сохраняются в БД.</w:t>
      </w:r>
    </w:p>
    <w:p w14:paraId="49C3641B" w14:textId="6899371B" w:rsidR="00FD11C5" w:rsidRPr="005C2FCA" w:rsidRDefault="00FD11C5" w:rsidP="00F437E2">
      <w:pPr>
        <w:pStyle w:val="1-"/>
        <w:numPr>
          <w:ilvl w:val="0"/>
          <w:numId w:val="42"/>
        </w:numPr>
      </w:pPr>
      <w:r>
        <w:t>Пользователь получает сообщение об успешной регистрации.</w:t>
      </w:r>
    </w:p>
    <w:p w14:paraId="2D806921" w14:textId="77777777" w:rsidR="00FD11C5" w:rsidRPr="0065750F" w:rsidRDefault="00FD11C5" w:rsidP="00F437E2">
      <w:pPr>
        <w:pStyle w:val="1-"/>
      </w:pPr>
      <w:r>
        <w:rPr>
          <w:rFonts w:eastAsia="Times New Roman"/>
        </w:rPr>
        <w:t>Сценарий 2: Авторизация</w:t>
      </w:r>
    </w:p>
    <w:p w14:paraId="324DF147" w14:textId="77777777" w:rsidR="00FD11C5" w:rsidRPr="0065750F" w:rsidRDefault="00FD11C5" w:rsidP="00F437E2">
      <w:pPr>
        <w:pStyle w:val="1-"/>
      </w:pPr>
      <w:r>
        <w:t>Действующее лицо: Пользователь.</w:t>
      </w:r>
    </w:p>
    <w:p w14:paraId="732E05E9" w14:textId="77777777" w:rsidR="00FD11C5" w:rsidRPr="0065750F" w:rsidRDefault="00FD11C5" w:rsidP="00F437E2">
      <w:pPr>
        <w:pStyle w:val="1-"/>
      </w:pPr>
      <w:r>
        <w:t>Предусловие: пользователь зарегистрирован в системе.</w:t>
      </w:r>
    </w:p>
    <w:p w14:paraId="47A5A2AC" w14:textId="77777777" w:rsidR="00FD11C5" w:rsidRPr="0065750F" w:rsidRDefault="00FD11C5" w:rsidP="00F437E2">
      <w:pPr>
        <w:pStyle w:val="1-"/>
      </w:pPr>
      <w:r>
        <w:t>Порядок действий:</w:t>
      </w:r>
    </w:p>
    <w:p w14:paraId="385E7108" w14:textId="6E5F7159" w:rsidR="00FD11C5" w:rsidRPr="00FD11C5" w:rsidRDefault="00FD11C5" w:rsidP="00F437E2">
      <w:pPr>
        <w:pStyle w:val="1-"/>
        <w:numPr>
          <w:ilvl w:val="0"/>
          <w:numId w:val="43"/>
        </w:numPr>
      </w:pPr>
      <w:r>
        <w:t>Пользователь открывает страницу авторизации.</w:t>
      </w:r>
    </w:p>
    <w:p w14:paraId="1A2323DD" w14:textId="7FA7ECF9" w:rsidR="00FD11C5" w:rsidRPr="00FD11C5" w:rsidRDefault="00FD11C5" w:rsidP="00F437E2">
      <w:pPr>
        <w:pStyle w:val="1-"/>
        <w:numPr>
          <w:ilvl w:val="0"/>
          <w:numId w:val="43"/>
        </w:numPr>
      </w:pPr>
      <w:r>
        <w:lastRenderedPageBreak/>
        <w:t>Вводит email и пароль.</w:t>
      </w:r>
    </w:p>
    <w:p w14:paraId="51239499" w14:textId="05B3CBE5" w:rsidR="00FD11C5" w:rsidRPr="00FD11C5" w:rsidRDefault="00FD11C5" w:rsidP="00F437E2">
      <w:pPr>
        <w:pStyle w:val="1-"/>
        <w:numPr>
          <w:ilvl w:val="0"/>
          <w:numId w:val="43"/>
        </w:numPr>
      </w:pPr>
      <w:r>
        <w:t>Клиент отправляет данные серверу.</w:t>
      </w:r>
    </w:p>
    <w:p w14:paraId="5D089E14" w14:textId="3F1E1354" w:rsidR="00FD11C5" w:rsidRPr="00FD11C5" w:rsidRDefault="00FD11C5" w:rsidP="00F437E2">
      <w:pPr>
        <w:pStyle w:val="1-"/>
        <w:numPr>
          <w:ilvl w:val="0"/>
          <w:numId w:val="43"/>
        </w:numPr>
      </w:pPr>
      <w:r>
        <w:t>Сервер проверяет учётные данные.</w:t>
      </w:r>
    </w:p>
    <w:p w14:paraId="2EA53FB5" w14:textId="5644FF8F" w:rsidR="00FD11C5" w:rsidRPr="00FD11C5" w:rsidRDefault="00FD11C5" w:rsidP="00F437E2">
      <w:pPr>
        <w:pStyle w:val="1-"/>
        <w:numPr>
          <w:ilvl w:val="0"/>
          <w:numId w:val="43"/>
        </w:numPr>
      </w:pPr>
      <w:r>
        <w:t>При успешной проверке сервер формирует JWT-токен.</w:t>
      </w:r>
    </w:p>
    <w:p w14:paraId="1489BF73" w14:textId="37313AB4" w:rsidR="00FD11C5" w:rsidRPr="00FD11C5" w:rsidRDefault="00FD11C5" w:rsidP="00F437E2">
      <w:pPr>
        <w:pStyle w:val="1-"/>
        <w:numPr>
          <w:ilvl w:val="0"/>
          <w:numId w:val="43"/>
        </w:numPr>
      </w:pPr>
      <w:r>
        <w:t>Клиент сохраняет токен и передаёт его при последующих запросах.</w:t>
      </w:r>
    </w:p>
    <w:p w14:paraId="38D29076" w14:textId="4A196A31" w:rsidR="00FD11C5" w:rsidRPr="005C2FCA" w:rsidRDefault="00FD11C5" w:rsidP="00F437E2">
      <w:pPr>
        <w:pStyle w:val="1-"/>
        <w:numPr>
          <w:ilvl w:val="0"/>
          <w:numId w:val="43"/>
        </w:numPr>
      </w:pPr>
      <w:r>
        <w:t>Сервер определяет пользователя и его роль.</w:t>
      </w:r>
    </w:p>
    <w:p w14:paraId="3A5810C0" w14:textId="77777777" w:rsidR="00FD11C5" w:rsidRPr="0065750F" w:rsidRDefault="00FD11C5" w:rsidP="00F437E2">
      <w:pPr>
        <w:pStyle w:val="1-"/>
      </w:pPr>
      <w:r>
        <w:rPr>
          <w:rFonts w:eastAsia="Times New Roman"/>
        </w:rPr>
        <w:t>Сценарий 3: Просмотр каталога</w:t>
      </w:r>
    </w:p>
    <w:p w14:paraId="5F876BB1" w14:textId="77777777" w:rsidR="00FD11C5" w:rsidRPr="0065750F" w:rsidRDefault="00FD11C5" w:rsidP="00F437E2">
      <w:pPr>
        <w:pStyle w:val="1-"/>
      </w:pPr>
      <w:r>
        <w:t>Действующее лицо: Студент.</w:t>
      </w:r>
    </w:p>
    <w:p w14:paraId="693B4C40" w14:textId="77777777" w:rsidR="00FD11C5" w:rsidRPr="0065750F" w:rsidRDefault="00FD11C5" w:rsidP="00F437E2">
      <w:pPr>
        <w:pStyle w:val="1-"/>
      </w:pPr>
      <w:r>
        <w:t>Предусловие: студент авторизован.</w:t>
      </w:r>
    </w:p>
    <w:p w14:paraId="22E9231F" w14:textId="77777777" w:rsidR="00FD11C5" w:rsidRPr="0065750F" w:rsidRDefault="00FD11C5" w:rsidP="00F437E2">
      <w:pPr>
        <w:pStyle w:val="1-"/>
      </w:pPr>
      <w:r>
        <w:t>Порядок действий:</w:t>
      </w:r>
    </w:p>
    <w:p w14:paraId="64F51701" w14:textId="76E1E0C4" w:rsidR="00FD11C5" w:rsidRPr="00FD11C5" w:rsidRDefault="00FD11C5" w:rsidP="00F437E2">
      <w:pPr>
        <w:pStyle w:val="1-"/>
        <w:numPr>
          <w:ilvl w:val="0"/>
          <w:numId w:val="46"/>
        </w:numPr>
      </w:pPr>
      <w:r>
        <w:t>Студент открывает раздел «Каталог курсов».</w:t>
      </w:r>
    </w:p>
    <w:p w14:paraId="29806ACA" w14:textId="19B7FF0B" w:rsidR="00FD11C5" w:rsidRPr="00FD11C5" w:rsidRDefault="00FD11C5" w:rsidP="00F437E2">
      <w:pPr>
        <w:pStyle w:val="1-"/>
        <w:numPr>
          <w:ilvl w:val="0"/>
          <w:numId w:val="46"/>
        </w:numPr>
      </w:pPr>
      <w:r>
        <w:t>Клиент отправляет запрос серверу.</w:t>
      </w:r>
    </w:p>
    <w:p w14:paraId="3E8D90AA" w14:textId="40D56C77" w:rsidR="00FD11C5" w:rsidRPr="00FD11C5" w:rsidRDefault="00FD11C5" w:rsidP="00F437E2">
      <w:pPr>
        <w:pStyle w:val="1-"/>
        <w:numPr>
          <w:ilvl w:val="0"/>
          <w:numId w:val="46"/>
        </w:numPr>
      </w:pPr>
      <w:r>
        <w:t>Сервер получает список курсов из БД.</w:t>
      </w:r>
    </w:p>
    <w:p w14:paraId="57F395F5" w14:textId="224D75E0" w:rsidR="00FD11C5" w:rsidRPr="00FD11C5" w:rsidRDefault="00FD11C5" w:rsidP="00F437E2">
      <w:pPr>
        <w:pStyle w:val="1-"/>
        <w:numPr>
          <w:ilvl w:val="0"/>
          <w:numId w:val="46"/>
        </w:numPr>
      </w:pPr>
      <w:r>
        <w:t>Сервер возвращает данные клиенту.</w:t>
      </w:r>
    </w:p>
    <w:p w14:paraId="36CCCDCB" w14:textId="6EB47810" w:rsidR="00FD11C5" w:rsidRPr="00FD11C5" w:rsidRDefault="00FD11C5" w:rsidP="00F437E2">
      <w:pPr>
        <w:pStyle w:val="1-"/>
        <w:numPr>
          <w:ilvl w:val="0"/>
          <w:numId w:val="46"/>
        </w:numPr>
      </w:pPr>
      <w:r>
        <w:t>Студент просматривает список курсов и при необходимости использует поиск или фильтрацию.</w:t>
      </w:r>
    </w:p>
    <w:p w14:paraId="4B5CA3DE" w14:textId="31D5901D" w:rsidR="00FD11C5" w:rsidRPr="005C2FCA" w:rsidRDefault="00FD11C5" w:rsidP="00F437E2">
      <w:pPr>
        <w:pStyle w:val="1-"/>
        <w:numPr>
          <w:ilvl w:val="0"/>
          <w:numId w:val="46"/>
        </w:numPr>
      </w:pPr>
      <w:r>
        <w:t>Студент открывает страницу выбранного курса.</w:t>
      </w:r>
    </w:p>
    <w:p w14:paraId="1098F0B0" w14:textId="77777777" w:rsidR="00FD11C5" w:rsidRPr="0065750F" w:rsidRDefault="00FD11C5" w:rsidP="00F437E2">
      <w:pPr>
        <w:pStyle w:val="1-"/>
      </w:pPr>
      <w:r>
        <w:rPr>
          <w:rFonts w:eastAsia="Times New Roman"/>
        </w:rPr>
        <w:t>Сценарий 4: Запись на курс</w:t>
      </w:r>
    </w:p>
    <w:p w14:paraId="56565073" w14:textId="77777777" w:rsidR="00FD11C5" w:rsidRPr="0065750F" w:rsidRDefault="00FD11C5" w:rsidP="00F437E2">
      <w:pPr>
        <w:pStyle w:val="1-"/>
      </w:pPr>
      <w:r>
        <w:t>Действующее лицо: Студент.</w:t>
      </w:r>
    </w:p>
    <w:p w14:paraId="485934AD" w14:textId="77777777" w:rsidR="00FD11C5" w:rsidRPr="0065750F" w:rsidRDefault="00FD11C5" w:rsidP="00F437E2">
      <w:pPr>
        <w:pStyle w:val="1-"/>
      </w:pPr>
      <w:r>
        <w:t>Предусловие: студент авторизован и ещё не записан на выбранный курс.</w:t>
      </w:r>
    </w:p>
    <w:p w14:paraId="2146B614" w14:textId="77777777" w:rsidR="00FD11C5" w:rsidRPr="0065750F" w:rsidRDefault="00FD11C5" w:rsidP="00F437E2">
      <w:pPr>
        <w:pStyle w:val="1-"/>
      </w:pPr>
      <w:r>
        <w:t>Порядок действий:</w:t>
      </w:r>
    </w:p>
    <w:p w14:paraId="30C3DFF4" w14:textId="59D3C536" w:rsidR="00FD11C5" w:rsidRPr="00FD11C5" w:rsidRDefault="00FD11C5" w:rsidP="00F437E2">
      <w:pPr>
        <w:pStyle w:val="1-"/>
        <w:numPr>
          <w:ilvl w:val="0"/>
          <w:numId w:val="47"/>
        </w:numPr>
      </w:pPr>
      <w:r>
        <w:t>Студент открывает каталог курсов и выбирает курс.</w:t>
      </w:r>
    </w:p>
    <w:p w14:paraId="65736071" w14:textId="165F5035" w:rsidR="00FD11C5" w:rsidRPr="00FD11C5" w:rsidRDefault="00FD11C5" w:rsidP="00F437E2">
      <w:pPr>
        <w:pStyle w:val="1-"/>
        <w:numPr>
          <w:ilvl w:val="0"/>
          <w:numId w:val="47"/>
        </w:numPr>
      </w:pPr>
      <w:r>
        <w:t>Открывает страницу курса и нажимает «Записаться».</w:t>
      </w:r>
    </w:p>
    <w:p w14:paraId="1647AFDC" w14:textId="5C6B3B3C" w:rsidR="00FD11C5" w:rsidRPr="00FD11C5" w:rsidRDefault="00FD11C5" w:rsidP="00F437E2">
      <w:pPr>
        <w:pStyle w:val="1-"/>
        <w:numPr>
          <w:ilvl w:val="0"/>
          <w:numId w:val="47"/>
        </w:numPr>
      </w:pPr>
      <w:r>
        <w:t>Клиент отправляет запрос серверу.</w:t>
      </w:r>
    </w:p>
    <w:p w14:paraId="57325879" w14:textId="5531D08C" w:rsidR="00FD11C5" w:rsidRPr="00FD11C5" w:rsidRDefault="00FD11C5" w:rsidP="00F437E2">
      <w:pPr>
        <w:pStyle w:val="1-"/>
        <w:numPr>
          <w:ilvl w:val="0"/>
          <w:numId w:val="47"/>
        </w:numPr>
      </w:pPr>
      <w:r>
        <w:t>Сервер проверяет существование курса и отсутствие предыдущей записи.</w:t>
      </w:r>
    </w:p>
    <w:p w14:paraId="4178F3B9" w14:textId="33FB561D" w:rsidR="00FD11C5" w:rsidRPr="00FD11C5" w:rsidRDefault="00FD11C5" w:rsidP="00F437E2">
      <w:pPr>
        <w:pStyle w:val="1-"/>
        <w:numPr>
          <w:ilvl w:val="0"/>
          <w:numId w:val="47"/>
        </w:numPr>
      </w:pPr>
      <w:r>
        <w:t>Создаётся запись о прохождении курса.</w:t>
      </w:r>
    </w:p>
    <w:p w14:paraId="5281324C" w14:textId="03C8F6B3" w:rsidR="00FD11C5" w:rsidRPr="005C2FCA" w:rsidRDefault="00FD11C5" w:rsidP="00F437E2">
      <w:pPr>
        <w:pStyle w:val="1-"/>
        <w:numPr>
          <w:ilvl w:val="0"/>
          <w:numId w:val="47"/>
        </w:numPr>
      </w:pPr>
      <w:r>
        <w:t>Информация сохраняется в БД, после чего курс появляется в разделе «Мои курсы».</w:t>
      </w:r>
    </w:p>
    <w:p w14:paraId="7CB72A27" w14:textId="77777777" w:rsidR="00FD11C5" w:rsidRPr="0065750F" w:rsidRDefault="00FD11C5" w:rsidP="00F437E2">
      <w:pPr>
        <w:pStyle w:val="1-"/>
      </w:pPr>
      <w:r>
        <w:rPr>
          <w:rFonts w:eastAsia="Times New Roman"/>
        </w:rPr>
        <w:lastRenderedPageBreak/>
        <w:t>Сценарий 5: Прохождение курса</w:t>
      </w:r>
    </w:p>
    <w:p w14:paraId="19D90E62" w14:textId="77777777" w:rsidR="00FD11C5" w:rsidRPr="0065750F" w:rsidRDefault="00FD11C5" w:rsidP="00F437E2">
      <w:pPr>
        <w:pStyle w:val="1-"/>
      </w:pPr>
      <w:r>
        <w:t>Действующее лицо: Студент.</w:t>
      </w:r>
    </w:p>
    <w:p w14:paraId="370994F4" w14:textId="77777777" w:rsidR="00FD11C5" w:rsidRPr="0065750F" w:rsidRDefault="00FD11C5" w:rsidP="00F437E2">
      <w:pPr>
        <w:pStyle w:val="1-"/>
      </w:pPr>
      <w:r>
        <w:t>Предусловие: студент записан на курс.</w:t>
      </w:r>
    </w:p>
    <w:p w14:paraId="05A415D5" w14:textId="77777777" w:rsidR="00FD11C5" w:rsidRPr="0065750F" w:rsidRDefault="00FD11C5" w:rsidP="00F437E2">
      <w:pPr>
        <w:pStyle w:val="1-"/>
      </w:pPr>
      <w:r>
        <w:t>Порядок действий:</w:t>
      </w:r>
    </w:p>
    <w:p w14:paraId="02E640E8" w14:textId="4E3DCC2F" w:rsidR="00FD11C5" w:rsidRPr="00FD11C5" w:rsidRDefault="00FD11C5" w:rsidP="00F437E2">
      <w:pPr>
        <w:pStyle w:val="1-"/>
        <w:numPr>
          <w:ilvl w:val="0"/>
          <w:numId w:val="48"/>
        </w:numPr>
      </w:pPr>
      <w:r>
        <w:t>Студент открывает раздел «Мои курсы» и выбирает курс.</w:t>
      </w:r>
    </w:p>
    <w:p w14:paraId="5654C46B" w14:textId="308763B9" w:rsidR="00FD11C5" w:rsidRPr="00FD11C5" w:rsidRDefault="00FD11C5" w:rsidP="00F437E2">
      <w:pPr>
        <w:pStyle w:val="1-"/>
        <w:numPr>
          <w:ilvl w:val="0"/>
          <w:numId w:val="48"/>
        </w:numPr>
      </w:pPr>
      <w:r>
        <w:t>Сервер получает структуру курса из БД.</w:t>
      </w:r>
    </w:p>
    <w:p w14:paraId="0D00294C" w14:textId="4CB28ACB" w:rsidR="00FD11C5" w:rsidRPr="00FD11C5" w:rsidRDefault="00FD11C5" w:rsidP="00F437E2">
      <w:pPr>
        <w:pStyle w:val="1-"/>
        <w:numPr>
          <w:ilvl w:val="0"/>
          <w:numId w:val="48"/>
        </w:numPr>
      </w:pPr>
      <w:r>
        <w:t>Клиент отображает список модулей.</w:t>
      </w:r>
    </w:p>
    <w:p w14:paraId="5A3D0CB8" w14:textId="101AB584" w:rsidR="00FD11C5" w:rsidRPr="00FD11C5" w:rsidRDefault="00FD11C5" w:rsidP="00F437E2">
      <w:pPr>
        <w:pStyle w:val="1-"/>
        <w:numPr>
          <w:ilvl w:val="0"/>
          <w:numId w:val="48"/>
        </w:numPr>
      </w:pPr>
      <w:r>
        <w:t>Студент выбирает модуль.</w:t>
      </w:r>
    </w:p>
    <w:p w14:paraId="731DCCF3" w14:textId="4CF55BD5" w:rsidR="00FD11C5" w:rsidRPr="00FD11C5" w:rsidRDefault="00FD11C5" w:rsidP="00F437E2">
      <w:pPr>
        <w:pStyle w:val="1-"/>
        <w:numPr>
          <w:ilvl w:val="0"/>
          <w:numId w:val="48"/>
        </w:numPr>
      </w:pPr>
      <w:r>
        <w:t>К</w:t>
      </w:r>
      <w:r>
        <w:tab/>
        <w:t>лиент запрашивает содержимое модуля.</w:t>
      </w:r>
    </w:p>
    <w:p w14:paraId="594C8BE0" w14:textId="67505129" w:rsidR="00FD11C5" w:rsidRPr="00FD11C5" w:rsidRDefault="00FD11C5" w:rsidP="00F437E2">
      <w:pPr>
        <w:pStyle w:val="1-"/>
        <w:numPr>
          <w:ilvl w:val="0"/>
          <w:numId w:val="48"/>
        </w:numPr>
      </w:pPr>
      <w:r>
        <w:t>Сервер возвращает учебные материалы.</w:t>
      </w:r>
    </w:p>
    <w:p w14:paraId="0A68BAD9" w14:textId="0F081057" w:rsidR="00FD11C5" w:rsidRPr="005C2FCA" w:rsidRDefault="00FD11C5" w:rsidP="00F437E2">
      <w:pPr>
        <w:pStyle w:val="1-"/>
        <w:numPr>
          <w:ilvl w:val="0"/>
          <w:numId w:val="48"/>
        </w:numPr>
      </w:pPr>
      <w:r>
        <w:t>Студент изучает материал и переходит к следующему модулю.</w:t>
      </w:r>
    </w:p>
    <w:p w14:paraId="32C89A73" w14:textId="77777777" w:rsidR="00FD11C5" w:rsidRPr="0065750F" w:rsidRDefault="00FD11C5" w:rsidP="00F437E2">
      <w:pPr>
        <w:pStyle w:val="1-"/>
      </w:pPr>
      <w:r>
        <w:rPr>
          <w:rFonts w:eastAsia="Times New Roman"/>
        </w:rPr>
        <w:t>Сценарий 6: Создание курса преподавателем</w:t>
      </w:r>
    </w:p>
    <w:p w14:paraId="54D9EC7E" w14:textId="77777777" w:rsidR="00FD11C5" w:rsidRPr="0065750F" w:rsidRDefault="00FD11C5" w:rsidP="00F437E2">
      <w:pPr>
        <w:pStyle w:val="1-"/>
      </w:pPr>
      <w:r>
        <w:t>Действующее лицо: Преподаватель.</w:t>
      </w:r>
    </w:p>
    <w:p w14:paraId="475278E3" w14:textId="77777777" w:rsidR="00FD11C5" w:rsidRPr="0065750F" w:rsidRDefault="00FD11C5" w:rsidP="00F437E2">
      <w:pPr>
        <w:pStyle w:val="1-"/>
      </w:pPr>
      <w:r>
        <w:t>Предусловие: преподаватель авторизован.</w:t>
      </w:r>
    </w:p>
    <w:p w14:paraId="41F47182" w14:textId="77777777" w:rsidR="00FD11C5" w:rsidRPr="0065750F" w:rsidRDefault="00FD11C5" w:rsidP="00F437E2">
      <w:pPr>
        <w:pStyle w:val="1-"/>
      </w:pPr>
      <w:r>
        <w:t>Порядок действий:</w:t>
      </w:r>
    </w:p>
    <w:p w14:paraId="59B36849" w14:textId="61296B21" w:rsidR="00FD11C5" w:rsidRPr="00FD11C5" w:rsidRDefault="00FD11C5" w:rsidP="00F437E2">
      <w:pPr>
        <w:pStyle w:val="1-"/>
        <w:numPr>
          <w:ilvl w:val="0"/>
          <w:numId w:val="49"/>
        </w:numPr>
      </w:pPr>
      <w:r>
        <w:t>Преподаватель открывает раздел управления курсами.</w:t>
      </w:r>
    </w:p>
    <w:p w14:paraId="52B48D1D" w14:textId="66EB35D1" w:rsidR="00FD11C5" w:rsidRPr="00FD11C5" w:rsidRDefault="00FD11C5" w:rsidP="00F437E2">
      <w:pPr>
        <w:pStyle w:val="1-"/>
        <w:numPr>
          <w:ilvl w:val="0"/>
          <w:numId w:val="49"/>
        </w:numPr>
      </w:pPr>
      <w:r>
        <w:t>Нажимает «Создать курс».</w:t>
      </w:r>
    </w:p>
    <w:p w14:paraId="73966E25" w14:textId="7E032CCA" w:rsidR="00FD11C5" w:rsidRPr="00FD11C5" w:rsidRDefault="00FD11C5" w:rsidP="00F437E2">
      <w:pPr>
        <w:pStyle w:val="1-"/>
        <w:numPr>
          <w:ilvl w:val="0"/>
          <w:numId w:val="49"/>
        </w:numPr>
      </w:pPr>
      <w:r>
        <w:t>Вводит название, описание и категорию.</w:t>
      </w:r>
    </w:p>
    <w:p w14:paraId="6D0C6EC2" w14:textId="2B68CC03" w:rsidR="00FD11C5" w:rsidRPr="00FD11C5" w:rsidRDefault="00FD11C5" w:rsidP="00F437E2">
      <w:pPr>
        <w:pStyle w:val="1-"/>
        <w:numPr>
          <w:ilvl w:val="0"/>
          <w:numId w:val="49"/>
        </w:numPr>
      </w:pPr>
      <w:r>
        <w:t>Клиент отправляет данные серверу.</w:t>
      </w:r>
    </w:p>
    <w:p w14:paraId="11020948" w14:textId="24B57ABE" w:rsidR="00FD11C5" w:rsidRPr="00FD11C5" w:rsidRDefault="00FD11C5" w:rsidP="00F437E2">
      <w:pPr>
        <w:pStyle w:val="1-"/>
        <w:numPr>
          <w:ilvl w:val="0"/>
          <w:numId w:val="49"/>
        </w:numPr>
      </w:pPr>
      <w:r>
        <w:t>Сервер проверяет данные и сохраняет новый курс в БД.</w:t>
      </w:r>
    </w:p>
    <w:p w14:paraId="276B89EE" w14:textId="65967D82" w:rsidR="00FD11C5" w:rsidRPr="00F437E2" w:rsidRDefault="00FD11C5" w:rsidP="00F437E2">
      <w:pPr>
        <w:pStyle w:val="1-"/>
        <w:numPr>
          <w:ilvl w:val="0"/>
          <w:numId w:val="49"/>
        </w:numPr>
      </w:pPr>
      <w:r>
        <w:t>Преподаватель получает возможность добавлять в курс модули и учебные материалы.</w:t>
      </w:r>
    </w:p>
    <w:p w14:paraId="02DE027E" w14:textId="2D929F2A" w:rsidR="00FD11C5" w:rsidRPr="00F437E2" w:rsidRDefault="00FD11C5" w:rsidP="00F437E2">
      <w:pPr>
        <w:pStyle w:val="1-"/>
        <w:rPr>
          <w:b/>
          <w:bCs/>
        </w:rPr>
      </w:pPr>
      <w:r>
        <w:rPr>
          <w:rFonts w:eastAsia="Times New Roman"/>
          <w:b/>
          <w:bCs/>
        </w:rPr>
        <w:t>Проектирование базы данных.</w:t>
      </w:r>
    </w:p>
    <w:p w14:paraId="1A124284" w14:textId="5AAD8D72" w:rsidR="00FD11C5" w:rsidRPr="0065750F" w:rsidRDefault="00FD11C5" w:rsidP="00F437E2">
      <w:pPr>
        <w:pStyle w:val="1-"/>
      </w:pPr>
      <w:r>
        <w:t>Логическая схема описывает сущности предметной области, их атрибуты и связи между ними. В модели используются шесть основных сущностей: User, Role, Category, Course, Module и Enrollment.</w:t>
      </w:r>
    </w:p>
    <w:p w14:paraId="498E71E9" w14:textId="77777777" w:rsidR="00FD11C5" w:rsidRPr="0065750F" w:rsidRDefault="00FD11C5" w:rsidP="00F437E2">
      <w:pPr>
        <w:pStyle w:val="1-"/>
      </w:pPr>
      <w:r>
        <w:t>User представляет участника системы; Role — роль пользователя в системе, определяющую его права доступа; Category — тематическую категорию курсов; Course — учебный курс; Module — структурную единицу курса; Enrollment — факт записи студента на курс.</w:t>
      </w:r>
    </w:p>
    <w:p w14:paraId="4AF7FDAD" w14:textId="3F1980C9" w:rsidR="00FD11C5" w:rsidRPr="00703479" w:rsidRDefault="00FD11C5" w:rsidP="00F437E2">
      <w:pPr>
        <w:pStyle w:val="1-"/>
      </w:pPr>
      <w:r>
        <w:lastRenderedPageBreak/>
        <w:t>Связи между сущностями продемонстрированы на рисунке 2.</w:t>
      </w:r>
    </w:p>
    <w:p w14:paraId="26CBB9BB" w14:textId="4213E3BA" w:rsidR="00FD11C5" w:rsidRDefault="00CF121D" w:rsidP="00FD11C5">
      <w:pPr>
        <w:pStyle w:val="-"/>
      </w:pPr>
      <w:r w:rsidRPr="00CF121D">
        <w:drawing>
          <wp:inline distT="0" distB="0" distL="0" distR="0" wp14:anchorId="10141DE8" wp14:editId="14C00706">
            <wp:extent cx="5939790" cy="343916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BC71" w14:textId="2332FB0B" w:rsidR="00FD11C5" w:rsidRPr="00FD11C5" w:rsidRDefault="00FD11C5" w:rsidP="00FD11C5">
      <w:pPr>
        <w:pStyle w:val="-"/>
      </w:pPr>
      <w:r>
        <w:t xml:space="preserve">Рисунок 2 – </w:t>
      </w:r>
      <w:r>
        <w:rPr>
          <w:lang w:val="en-US"/>
        </w:rPr>
        <w:t>ER</w:t>
      </w:r>
      <w:r>
        <w:t>-диаграмма базы данных выбранной предметной области</w:t>
      </w:r>
    </w:p>
    <w:p w14:paraId="70A0F347" w14:textId="36B5C4BE" w:rsidR="00FD11C5" w:rsidRPr="00F437E2" w:rsidRDefault="00FD11C5" w:rsidP="00F437E2">
      <w:pPr>
        <w:pStyle w:val="1-"/>
        <w:rPr>
          <w:b/>
          <w:bCs/>
        </w:rPr>
      </w:pPr>
      <w:r>
        <w:rPr>
          <w:rFonts w:eastAsia="Times New Roman"/>
          <w:b/>
          <w:bCs/>
        </w:rPr>
        <w:t>Физическая схема базы данных.</w:t>
      </w:r>
    </w:p>
    <w:p w14:paraId="69A1DB68" w14:textId="6A4C4089" w:rsidR="00FD11C5" w:rsidRPr="00FD11C5" w:rsidRDefault="00FD11C5" w:rsidP="00F437E2">
      <w:pPr>
        <w:pStyle w:val="1-"/>
      </w:pPr>
      <w:r>
        <w:t>Физическая схема реализуется в PostgreSQL. Первичные ключи таблиц являются суррогатными и имеют тип BIG</w:t>
      </w:r>
      <w:r>
        <w:rPr>
          <w:lang w:val="en-US"/>
        </w:rPr>
        <w:t>SERIAL</w:t>
      </w:r>
      <w:r>
        <w:t>. Связи реализуются внешними ключами с ограничениями целостности.</w:t>
      </w:r>
    </w:p>
    <w:p w14:paraId="016B254A" w14:textId="77777777" w:rsidR="00FD11C5" w:rsidRDefault="00FD11C5" w:rsidP="00FD11C5">
      <w:pPr>
        <w:pStyle w:val="-1"/>
      </w:pPr>
      <w:r>
        <w:rPr>
          <w:rFonts w:eastAsia="Times New Roman"/>
        </w:rPr>
        <w:t>Таблица users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2192"/>
        <w:gridCol w:w="2479"/>
        <w:gridCol w:w="2746"/>
      </w:tblGrid>
      <w:tr w:rsidR="00FD11C5" w14:paraId="35EC4B90" w14:textId="77777777" w:rsidTr="00D2078F">
        <w:trPr>
          <w:jc w:val="center"/>
        </w:trPr>
        <w:tc>
          <w:tcPr>
            <w:tcW w:w="1814" w:type="dxa"/>
            <w:vAlign w:val="center"/>
          </w:tcPr>
          <w:p w14:paraId="068228B5" w14:textId="77777777" w:rsidR="00FD11C5" w:rsidRDefault="00FD11C5" w:rsidP="00FD11C5">
            <w:pPr>
              <w:pStyle w:val="aff1"/>
            </w:pPr>
            <w:r>
              <w:t>Поле</w:t>
            </w:r>
          </w:p>
        </w:tc>
        <w:tc>
          <w:tcPr>
            <w:tcW w:w="1701" w:type="dxa"/>
            <w:vAlign w:val="center"/>
          </w:tcPr>
          <w:p w14:paraId="4A604A4C" w14:textId="77777777" w:rsidR="00FD11C5" w:rsidRDefault="00FD11C5" w:rsidP="00FD11C5">
            <w:pPr>
              <w:pStyle w:val="aff1"/>
            </w:pPr>
            <w:r>
              <w:t>Тип</w:t>
            </w:r>
          </w:p>
        </w:tc>
        <w:tc>
          <w:tcPr>
            <w:tcW w:w="2835" w:type="dxa"/>
            <w:vAlign w:val="center"/>
          </w:tcPr>
          <w:p w14:paraId="6B0F20D4" w14:textId="77777777" w:rsidR="00FD11C5" w:rsidRDefault="00FD11C5" w:rsidP="00FD11C5">
            <w:pPr>
              <w:pStyle w:val="aff1"/>
            </w:pPr>
            <w:r>
              <w:t>Ограничения</w:t>
            </w:r>
          </w:p>
        </w:tc>
        <w:tc>
          <w:tcPr>
            <w:tcW w:w="3402" w:type="dxa"/>
            <w:vAlign w:val="center"/>
          </w:tcPr>
          <w:p w14:paraId="3E6B5017" w14:textId="77777777" w:rsidR="00FD11C5" w:rsidRDefault="00FD11C5" w:rsidP="00FD11C5">
            <w:pPr>
              <w:pStyle w:val="aff1"/>
            </w:pPr>
            <w:r>
              <w:t>Описание</w:t>
            </w:r>
          </w:p>
        </w:tc>
      </w:tr>
      <w:tr w:rsidR="00FD11C5" w14:paraId="70300210" w14:textId="77777777" w:rsidTr="00D2078F">
        <w:trPr>
          <w:jc w:val="center"/>
        </w:trPr>
        <w:tc>
          <w:tcPr>
            <w:tcW w:w="1814" w:type="dxa"/>
            <w:vAlign w:val="center"/>
          </w:tcPr>
          <w:p w14:paraId="451B988C" w14:textId="77777777" w:rsidR="00FD11C5" w:rsidRDefault="00FD11C5" w:rsidP="00FD11C5">
            <w:pPr>
              <w:pStyle w:val="aff1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4EB80667" w14:textId="126A0A60" w:rsidR="00FD11C5" w:rsidRPr="00FD11C5" w:rsidRDefault="00F437E2" w:rsidP="00FD11C5">
            <w:pPr>
              <w:pStyle w:val="aff1"/>
            </w:pPr>
            <w:r>
              <w:t>BIG</w:t>
            </w:r>
            <w:r>
              <w:rPr>
                <w:lang w:val="en-US"/>
              </w:rPr>
              <w:t>SERIAL</w:t>
            </w:r>
          </w:p>
        </w:tc>
        <w:tc>
          <w:tcPr>
            <w:tcW w:w="2835" w:type="dxa"/>
            <w:vAlign w:val="center"/>
          </w:tcPr>
          <w:p w14:paraId="04DA8B91" w14:textId="77777777" w:rsidR="00FD11C5" w:rsidRDefault="00FD11C5" w:rsidP="00FD11C5">
            <w:pPr>
              <w:pStyle w:val="aff1"/>
            </w:pPr>
            <w:r>
              <w:t>PRIMARY KEY</w:t>
            </w:r>
          </w:p>
        </w:tc>
        <w:tc>
          <w:tcPr>
            <w:tcW w:w="3402" w:type="dxa"/>
            <w:vAlign w:val="center"/>
          </w:tcPr>
          <w:p w14:paraId="4F28ED9A" w14:textId="3D7011E0" w:rsidR="00FD11C5" w:rsidRDefault="00FD11C5" w:rsidP="00FD11C5">
            <w:pPr>
              <w:pStyle w:val="aff1"/>
            </w:pPr>
            <w:r>
              <w:t>Идентификатор пользователя</w:t>
            </w:r>
          </w:p>
        </w:tc>
      </w:tr>
      <w:tr w:rsidR="00FD11C5" w14:paraId="44D41C13" w14:textId="77777777" w:rsidTr="00D2078F">
        <w:trPr>
          <w:jc w:val="center"/>
        </w:trPr>
        <w:tc>
          <w:tcPr>
            <w:tcW w:w="1814" w:type="dxa"/>
            <w:vAlign w:val="center"/>
          </w:tcPr>
          <w:p w14:paraId="7CCC06D6" w14:textId="77777777" w:rsidR="00FD11C5" w:rsidRDefault="00FD11C5" w:rsidP="00FD11C5">
            <w:pPr>
              <w:pStyle w:val="aff1"/>
            </w:pPr>
            <w:r>
              <w:t>full_name</w:t>
            </w:r>
          </w:p>
        </w:tc>
        <w:tc>
          <w:tcPr>
            <w:tcW w:w="1701" w:type="dxa"/>
            <w:vAlign w:val="center"/>
          </w:tcPr>
          <w:p w14:paraId="3A2F36A7" w14:textId="77777777" w:rsidR="00FD11C5" w:rsidRDefault="00FD11C5" w:rsidP="00FD11C5">
            <w:pPr>
              <w:pStyle w:val="aff1"/>
            </w:pPr>
            <w:r>
              <w:t>VARCHAR(120)</w:t>
            </w:r>
          </w:p>
        </w:tc>
        <w:tc>
          <w:tcPr>
            <w:tcW w:w="2835" w:type="dxa"/>
            <w:vAlign w:val="center"/>
          </w:tcPr>
          <w:p w14:paraId="405088B3" w14:textId="77777777" w:rsidR="00FD11C5" w:rsidRDefault="00FD11C5" w:rsidP="00FD11C5">
            <w:pPr>
              <w:pStyle w:val="aff1"/>
            </w:pPr>
            <w:r>
              <w:t>NOT NULL</w:t>
            </w:r>
          </w:p>
        </w:tc>
        <w:tc>
          <w:tcPr>
            <w:tcW w:w="3402" w:type="dxa"/>
            <w:vAlign w:val="center"/>
          </w:tcPr>
          <w:p w14:paraId="6C99014F" w14:textId="77777777" w:rsidR="00FD11C5" w:rsidRDefault="00FD11C5" w:rsidP="00FD11C5">
            <w:pPr>
              <w:pStyle w:val="aff1"/>
            </w:pPr>
            <w:r>
              <w:t>Имя пользователя</w:t>
            </w:r>
          </w:p>
        </w:tc>
      </w:tr>
      <w:tr w:rsidR="00FD11C5" w14:paraId="718960FA" w14:textId="77777777" w:rsidTr="00D2078F">
        <w:trPr>
          <w:jc w:val="center"/>
        </w:trPr>
        <w:tc>
          <w:tcPr>
            <w:tcW w:w="1814" w:type="dxa"/>
            <w:vAlign w:val="center"/>
          </w:tcPr>
          <w:p w14:paraId="1845DFCB" w14:textId="77777777" w:rsidR="00FD11C5" w:rsidRDefault="00FD11C5" w:rsidP="00FD11C5">
            <w:pPr>
              <w:pStyle w:val="aff1"/>
            </w:pPr>
            <w:r>
              <w:t>email</w:t>
            </w:r>
          </w:p>
        </w:tc>
        <w:tc>
          <w:tcPr>
            <w:tcW w:w="1701" w:type="dxa"/>
            <w:vAlign w:val="center"/>
          </w:tcPr>
          <w:p w14:paraId="4BA72EE2" w14:textId="77777777" w:rsidR="00FD11C5" w:rsidRDefault="00FD11C5" w:rsidP="00FD11C5">
            <w:pPr>
              <w:pStyle w:val="aff1"/>
            </w:pPr>
            <w:r>
              <w:t>VARCHAR(255)</w:t>
            </w:r>
          </w:p>
        </w:tc>
        <w:tc>
          <w:tcPr>
            <w:tcW w:w="2835" w:type="dxa"/>
            <w:vAlign w:val="center"/>
          </w:tcPr>
          <w:p w14:paraId="67BE8085" w14:textId="77777777" w:rsidR="00FD11C5" w:rsidRDefault="00FD11C5" w:rsidP="00FD11C5">
            <w:pPr>
              <w:pStyle w:val="aff1"/>
            </w:pPr>
            <w:r>
              <w:t>NOT NULL, UNIQUE</w:t>
            </w:r>
          </w:p>
        </w:tc>
        <w:tc>
          <w:tcPr>
            <w:tcW w:w="3402" w:type="dxa"/>
            <w:vAlign w:val="center"/>
          </w:tcPr>
          <w:p w14:paraId="12556827" w14:textId="08CB573B" w:rsidR="00FD11C5" w:rsidRDefault="00FD11C5" w:rsidP="00FD11C5">
            <w:pPr>
              <w:pStyle w:val="aff1"/>
            </w:pPr>
            <w:r>
              <w:t>Адрес электронной почты (логин)</w:t>
            </w:r>
          </w:p>
        </w:tc>
      </w:tr>
      <w:tr w:rsidR="00FD11C5" w14:paraId="692C161A" w14:textId="77777777" w:rsidTr="00D2078F">
        <w:trPr>
          <w:jc w:val="center"/>
        </w:trPr>
        <w:tc>
          <w:tcPr>
            <w:tcW w:w="1814" w:type="dxa"/>
            <w:vAlign w:val="center"/>
          </w:tcPr>
          <w:p w14:paraId="3E5A5B98" w14:textId="77777777" w:rsidR="00FD11C5" w:rsidRDefault="00FD11C5" w:rsidP="00FD11C5">
            <w:pPr>
              <w:pStyle w:val="aff1"/>
            </w:pPr>
            <w:r>
              <w:t>password_hash</w:t>
            </w:r>
          </w:p>
        </w:tc>
        <w:tc>
          <w:tcPr>
            <w:tcW w:w="1701" w:type="dxa"/>
            <w:vAlign w:val="center"/>
          </w:tcPr>
          <w:p w14:paraId="2B78AAF7" w14:textId="77777777" w:rsidR="00FD11C5" w:rsidRDefault="00FD11C5" w:rsidP="00FD11C5">
            <w:pPr>
              <w:pStyle w:val="aff1"/>
            </w:pPr>
            <w:r>
              <w:t>VARCHAR(255)</w:t>
            </w:r>
          </w:p>
        </w:tc>
        <w:tc>
          <w:tcPr>
            <w:tcW w:w="2835" w:type="dxa"/>
            <w:vAlign w:val="center"/>
          </w:tcPr>
          <w:p w14:paraId="4F4389EA" w14:textId="77777777" w:rsidR="00FD11C5" w:rsidRDefault="00FD11C5" w:rsidP="00FD11C5">
            <w:pPr>
              <w:pStyle w:val="aff1"/>
            </w:pPr>
            <w:r>
              <w:t>NOT NULL</w:t>
            </w:r>
          </w:p>
        </w:tc>
        <w:tc>
          <w:tcPr>
            <w:tcW w:w="3402" w:type="dxa"/>
            <w:vAlign w:val="center"/>
          </w:tcPr>
          <w:p w14:paraId="6D0EBB15" w14:textId="77777777" w:rsidR="00FD11C5" w:rsidRDefault="00FD11C5" w:rsidP="00FD11C5">
            <w:pPr>
              <w:pStyle w:val="aff1"/>
            </w:pPr>
            <w:r>
              <w:t>Хеш пароля</w:t>
            </w:r>
          </w:p>
        </w:tc>
      </w:tr>
      <w:tr w:rsidR="00FD11C5" w14:paraId="270AFB7A" w14:textId="77777777" w:rsidTr="00D2078F">
        <w:trPr>
          <w:jc w:val="center"/>
        </w:trPr>
        <w:tc>
          <w:tcPr>
            <w:tcW w:w="1814" w:type="dxa"/>
            <w:vAlign w:val="center"/>
          </w:tcPr>
          <w:p w14:paraId="5B58DEDA" w14:textId="77777777" w:rsidR="00FD11C5" w:rsidRDefault="00FD11C5" w:rsidP="00FD11C5">
            <w:pPr>
              <w:pStyle w:val="aff1"/>
            </w:pPr>
            <w:r>
              <w:t>role_id</w:t>
            </w:r>
          </w:p>
        </w:tc>
        <w:tc>
          <w:tcPr>
            <w:tcW w:w="1701" w:type="dxa"/>
            <w:vAlign w:val="center"/>
          </w:tcPr>
          <w:p w14:paraId="7B6A3140" w14:textId="77777777" w:rsidR="00FD11C5" w:rsidRDefault="00FD11C5" w:rsidP="00FD11C5">
            <w:pPr>
              <w:pStyle w:val="aff1"/>
            </w:pPr>
            <w:r>
              <w:t>BIGINT</w:t>
            </w:r>
          </w:p>
        </w:tc>
        <w:tc>
          <w:tcPr>
            <w:tcW w:w="2835" w:type="dxa"/>
            <w:vAlign w:val="center"/>
          </w:tcPr>
          <w:p w14:paraId="33F05F35" w14:textId="77777777" w:rsidR="00FD11C5" w:rsidRPr="005C2FCA" w:rsidRDefault="00FD11C5" w:rsidP="00FD11C5">
            <w:pPr>
              <w:pStyle w:val="aff1"/>
              <w:rPr>
                <w:lang w:val="en-US"/>
              </w:rPr>
            </w:pPr>
            <w:r>
              <w:rPr>
                <w:lang w:val="en-US"/>
              </w:rPr>
              <w:t>NOT NULL, FK → roles(id)</w:t>
            </w:r>
          </w:p>
        </w:tc>
        <w:tc>
          <w:tcPr>
            <w:tcW w:w="3402" w:type="dxa"/>
            <w:vAlign w:val="center"/>
          </w:tcPr>
          <w:p w14:paraId="278150F1" w14:textId="77777777" w:rsidR="00FD11C5" w:rsidRDefault="00FD11C5" w:rsidP="00FD11C5">
            <w:pPr>
              <w:pStyle w:val="aff1"/>
            </w:pPr>
            <w:r>
              <w:t>Роль пользователя</w:t>
            </w:r>
          </w:p>
        </w:tc>
      </w:tr>
      <w:tr w:rsidR="00FD11C5" w14:paraId="6B008263" w14:textId="77777777" w:rsidTr="00D2078F">
        <w:trPr>
          <w:jc w:val="center"/>
        </w:trPr>
        <w:tc>
          <w:tcPr>
            <w:tcW w:w="1814" w:type="dxa"/>
            <w:vAlign w:val="center"/>
          </w:tcPr>
          <w:p w14:paraId="6B5E4D8F" w14:textId="77777777" w:rsidR="00FD11C5" w:rsidRDefault="00FD11C5" w:rsidP="00FD11C5">
            <w:pPr>
              <w:pStyle w:val="aff1"/>
            </w:pPr>
            <w:r>
              <w:t>is_active</w:t>
            </w:r>
          </w:p>
        </w:tc>
        <w:tc>
          <w:tcPr>
            <w:tcW w:w="1701" w:type="dxa"/>
            <w:vAlign w:val="center"/>
          </w:tcPr>
          <w:p w14:paraId="1BD269C7" w14:textId="77777777" w:rsidR="00FD11C5" w:rsidRDefault="00FD11C5" w:rsidP="00FD11C5">
            <w:pPr>
              <w:pStyle w:val="aff1"/>
            </w:pPr>
            <w:r>
              <w:t>BOOLEAN</w:t>
            </w:r>
          </w:p>
        </w:tc>
        <w:tc>
          <w:tcPr>
            <w:tcW w:w="2835" w:type="dxa"/>
            <w:vAlign w:val="center"/>
          </w:tcPr>
          <w:p w14:paraId="7230B076" w14:textId="77777777" w:rsidR="00FD11C5" w:rsidRDefault="00FD11C5" w:rsidP="00FD11C5">
            <w:pPr>
              <w:pStyle w:val="aff1"/>
            </w:pPr>
            <w:r>
              <w:t>NOT NULL, DEFAULT TRUE</w:t>
            </w:r>
          </w:p>
        </w:tc>
        <w:tc>
          <w:tcPr>
            <w:tcW w:w="3402" w:type="dxa"/>
            <w:vAlign w:val="center"/>
          </w:tcPr>
          <w:p w14:paraId="50EE8F69" w14:textId="77777777" w:rsidR="00FD11C5" w:rsidRDefault="00FD11C5" w:rsidP="00FD11C5">
            <w:pPr>
              <w:pStyle w:val="aff1"/>
            </w:pPr>
            <w:r>
              <w:t>Признак активной учётной записи</w:t>
            </w:r>
          </w:p>
        </w:tc>
      </w:tr>
      <w:tr w:rsidR="00FD11C5" w14:paraId="0C3336C3" w14:textId="77777777" w:rsidTr="00D2078F">
        <w:trPr>
          <w:jc w:val="center"/>
        </w:trPr>
        <w:tc>
          <w:tcPr>
            <w:tcW w:w="1814" w:type="dxa"/>
            <w:vAlign w:val="center"/>
          </w:tcPr>
          <w:p w14:paraId="0D97089A" w14:textId="77777777" w:rsidR="00FD11C5" w:rsidRDefault="00FD11C5" w:rsidP="00FD11C5">
            <w:pPr>
              <w:pStyle w:val="aff1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631C080" w14:textId="77777777" w:rsidR="00FD11C5" w:rsidRDefault="00FD11C5" w:rsidP="00FD11C5">
            <w:pPr>
              <w:pStyle w:val="aff1"/>
            </w:pPr>
            <w:r>
              <w:t>TIMESTAMPTZ</w:t>
            </w:r>
          </w:p>
        </w:tc>
        <w:tc>
          <w:tcPr>
            <w:tcW w:w="2835" w:type="dxa"/>
            <w:vAlign w:val="center"/>
          </w:tcPr>
          <w:p w14:paraId="6DB2F66B" w14:textId="77777777" w:rsidR="00FD11C5" w:rsidRDefault="00FD11C5" w:rsidP="00FD11C5">
            <w:pPr>
              <w:pStyle w:val="aff1"/>
            </w:pPr>
            <w:r>
              <w:t>NOT NULL, DEFAULT now()</w:t>
            </w:r>
          </w:p>
        </w:tc>
        <w:tc>
          <w:tcPr>
            <w:tcW w:w="3402" w:type="dxa"/>
            <w:vAlign w:val="center"/>
          </w:tcPr>
          <w:p w14:paraId="05A453E5" w14:textId="77777777" w:rsidR="00FD11C5" w:rsidRDefault="00FD11C5" w:rsidP="00FD11C5">
            <w:pPr>
              <w:pStyle w:val="aff1"/>
            </w:pPr>
            <w:r>
              <w:t>Дата регистрации</w:t>
            </w:r>
          </w:p>
        </w:tc>
      </w:tr>
    </w:tbl>
    <w:p w14:paraId="23C87DA8" w14:textId="77777777" w:rsidR="00FD11C5" w:rsidRDefault="00FD11C5" w:rsidP="00FD11C5">
      <w:pPr>
        <w:pStyle w:val="aff1"/>
      </w:pPr>
    </w:p>
    <w:p w14:paraId="23C87DA9" w14:textId="77777777" w:rsidR="00FD11C5" w:rsidRDefault="00FD11C5" w:rsidP="00FD11C5">
      <w:pPr>
        <w:pStyle w:val="-1"/>
      </w:pPr>
      <w:r>
        <w:rPr>
          <w:rFonts w:eastAsia="Times New Roman"/>
        </w:rPr>
        <w:lastRenderedPageBreak/>
        <w:t>Таблица roles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49"/>
        <w:gridCol w:w="2052"/>
        <w:gridCol w:w="2586"/>
        <w:gridCol w:w="2957"/>
      </w:tblGrid>
      <w:tr w:rsidR="00FD11C5" w14:paraId="23C87DB0" w14:textId="77777777" w:rsidTr="00D2078F">
        <w:trPr>
          <w:jc w:val="center"/>
        </w:trPr>
        <w:tc>
          <w:tcPr>
            <w:tcW w:w="1814" w:type="dxa"/>
            <w:vAlign w:val="center"/>
          </w:tcPr>
          <w:p w14:paraId="23C87DB1" w14:textId="77777777" w:rsidR="00FD11C5" w:rsidRDefault="00FD11C5" w:rsidP="00FD11C5">
            <w:pPr>
              <w:pStyle w:val="aff1"/>
            </w:pPr>
            <w:r>
              <w:t>Поле</w:t>
            </w:r>
          </w:p>
        </w:tc>
        <w:tc>
          <w:tcPr>
            <w:tcW w:w="1701" w:type="dxa"/>
            <w:vAlign w:val="center"/>
          </w:tcPr>
          <w:p w14:paraId="23C87DB2" w14:textId="77777777" w:rsidR="00FD11C5" w:rsidRDefault="00FD11C5" w:rsidP="00FD11C5">
            <w:pPr>
              <w:pStyle w:val="aff1"/>
            </w:pPr>
            <w:r>
              <w:t>Тип</w:t>
            </w:r>
          </w:p>
        </w:tc>
        <w:tc>
          <w:tcPr>
            <w:tcW w:w="2835" w:type="dxa"/>
            <w:vAlign w:val="center"/>
          </w:tcPr>
          <w:p w14:paraId="23C87DB3" w14:textId="77777777" w:rsidR="00FD11C5" w:rsidRDefault="00FD11C5" w:rsidP="00FD11C5">
            <w:pPr>
              <w:pStyle w:val="aff1"/>
            </w:pPr>
            <w:r>
              <w:t>Ограничения</w:t>
            </w:r>
          </w:p>
        </w:tc>
        <w:tc>
          <w:tcPr>
            <w:tcW w:w="3402" w:type="dxa"/>
            <w:vAlign w:val="center"/>
          </w:tcPr>
          <w:p w14:paraId="23C87DB4" w14:textId="77777777" w:rsidR="00FD11C5" w:rsidRDefault="00FD11C5" w:rsidP="00FD11C5">
            <w:pPr>
              <w:pStyle w:val="aff1"/>
            </w:pPr>
            <w:r>
              <w:t>Описание</w:t>
            </w:r>
          </w:p>
        </w:tc>
      </w:tr>
      <w:tr w:rsidR="00FD11C5" w14:paraId="23C87DC0" w14:textId="77777777" w:rsidTr="00D2078F">
        <w:trPr>
          <w:jc w:val="center"/>
        </w:trPr>
        <w:tc>
          <w:tcPr>
            <w:tcW w:w="1814" w:type="dxa"/>
            <w:vAlign w:val="center"/>
          </w:tcPr>
          <w:p w14:paraId="23C87DC1" w14:textId="77777777" w:rsidR="00FD11C5" w:rsidRDefault="00FD11C5" w:rsidP="00FD11C5">
            <w:pPr>
              <w:pStyle w:val="aff1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23C87DC2" w14:textId="77777777" w:rsidR="00FD11C5" w:rsidRDefault="00FD11C5" w:rsidP="00FD11C5">
            <w:pPr>
              <w:pStyle w:val="aff1"/>
            </w:pPr>
            <w:r>
              <w:t>BIG</w:t>
            </w:r>
            <w:r>
              <w:rPr>
                <w:lang w:val="en-US"/>
              </w:rPr>
              <w:t>SERIAL</w:t>
            </w:r>
          </w:p>
        </w:tc>
        <w:tc>
          <w:tcPr>
            <w:tcW w:w="2835" w:type="dxa"/>
            <w:vAlign w:val="center"/>
          </w:tcPr>
          <w:p w14:paraId="23C87DC3" w14:textId="77777777" w:rsidR="00FD11C5" w:rsidRDefault="00FD11C5" w:rsidP="00FD11C5">
            <w:pPr>
              <w:pStyle w:val="aff1"/>
            </w:pPr>
            <w:r>
              <w:t>PRIMARY KEY</w:t>
            </w:r>
          </w:p>
        </w:tc>
        <w:tc>
          <w:tcPr>
            <w:tcW w:w="3402" w:type="dxa"/>
            <w:vAlign w:val="center"/>
          </w:tcPr>
          <w:p w14:paraId="23C87DC4" w14:textId="77777777" w:rsidR="00FD11C5" w:rsidRDefault="00FD11C5" w:rsidP="00FD11C5">
            <w:pPr>
              <w:pStyle w:val="aff1"/>
            </w:pPr>
            <w:r>
              <w:t>Идентификатор роли</w:t>
            </w:r>
          </w:p>
        </w:tc>
      </w:tr>
      <w:tr w:rsidR="00FD11C5" w14:paraId="23C87DD0" w14:textId="77777777" w:rsidTr="00D2078F">
        <w:trPr>
          <w:jc w:val="center"/>
        </w:trPr>
        <w:tc>
          <w:tcPr>
            <w:tcW w:w="1814" w:type="dxa"/>
            <w:vAlign w:val="center"/>
          </w:tcPr>
          <w:p w14:paraId="23C87DD1" w14:textId="77777777" w:rsidR="00FD11C5" w:rsidRDefault="00FD11C5" w:rsidP="00FD11C5">
            <w:pPr>
              <w:pStyle w:val="aff1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23C87DD2" w14:textId="77777777" w:rsidR="00FD11C5" w:rsidRDefault="00FD11C5" w:rsidP="00FD11C5">
            <w:pPr>
              <w:pStyle w:val="aff1"/>
            </w:pPr>
            <w:r>
              <w:t>VARCHAR(50)</w:t>
            </w:r>
          </w:p>
        </w:tc>
        <w:tc>
          <w:tcPr>
            <w:tcW w:w="2835" w:type="dxa"/>
            <w:vAlign w:val="center"/>
          </w:tcPr>
          <w:p w14:paraId="23C87DD3" w14:textId="77777777" w:rsidR="00FD11C5" w:rsidRDefault="00FD11C5" w:rsidP="00FD11C5">
            <w:pPr>
              <w:pStyle w:val="aff1"/>
            </w:pPr>
            <w:r>
              <w:t>NOT NULL, UNIQUE</w:t>
            </w:r>
          </w:p>
        </w:tc>
        <w:tc>
          <w:tcPr>
            <w:tcW w:w="3402" w:type="dxa"/>
            <w:vAlign w:val="center"/>
          </w:tcPr>
          <w:p w14:paraId="23C87DD4" w14:textId="77777777" w:rsidR="00FD11C5" w:rsidRDefault="00FD11C5" w:rsidP="00FD11C5">
            <w:pPr>
              <w:pStyle w:val="aff1"/>
            </w:pPr>
            <w:r>
              <w:t>Название роли</w:t>
            </w:r>
          </w:p>
        </w:tc>
      </w:tr>
      <w:tr w:rsidR="00FD11C5" w14:paraId="23C87DE0" w14:textId="77777777" w:rsidTr="00D2078F">
        <w:trPr>
          <w:jc w:val="center"/>
        </w:trPr>
        <w:tc>
          <w:tcPr>
            <w:tcW w:w="1814" w:type="dxa"/>
            <w:vAlign w:val="center"/>
          </w:tcPr>
          <w:p w14:paraId="23C87DE1" w14:textId="77777777" w:rsidR="00FD11C5" w:rsidRDefault="00FD11C5" w:rsidP="00FD11C5">
            <w:pPr>
              <w:pStyle w:val="aff1"/>
            </w:pPr>
            <w:r>
              <w:t>description</w:t>
            </w:r>
          </w:p>
        </w:tc>
        <w:tc>
          <w:tcPr>
            <w:tcW w:w="1701" w:type="dxa"/>
            <w:vAlign w:val="center"/>
          </w:tcPr>
          <w:p w14:paraId="23C87DE2" w14:textId="77777777" w:rsidR="00FD11C5" w:rsidRDefault="00FD11C5" w:rsidP="00FD11C5">
            <w:pPr>
              <w:pStyle w:val="aff1"/>
            </w:pPr>
            <w:r>
              <w:t>TEXT</w:t>
            </w:r>
          </w:p>
        </w:tc>
        <w:tc>
          <w:tcPr>
            <w:tcW w:w="2835" w:type="dxa"/>
            <w:vAlign w:val="center"/>
          </w:tcPr>
          <w:p w14:paraId="23C87DE3" w14:textId="77777777" w:rsidR="00FD11C5" w:rsidRDefault="00FD11C5" w:rsidP="00FD11C5">
            <w:pPr>
              <w:pStyle w:val="aff1"/>
            </w:pPr>
            <w:r>
              <w:t>—</w:t>
            </w:r>
          </w:p>
        </w:tc>
        <w:tc>
          <w:tcPr>
            <w:tcW w:w="3402" w:type="dxa"/>
            <w:vAlign w:val="center"/>
          </w:tcPr>
          <w:p w14:paraId="23C87DE4" w14:textId="77777777" w:rsidR="00FD11C5" w:rsidRDefault="00FD11C5" w:rsidP="00FD11C5">
            <w:pPr>
              <w:pStyle w:val="aff1"/>
            </w:pPr>
            <w:r>
              <w:t>Описание роли</w:t>
            </w:r>
          </w:p>
        </w:tc>
      </w:tr>
    </w:tbl>
    <w:p w14:paraId="23C87DAF" w14:textId="77777777" w:rsidR="00FD11C5" w:rsidRDefault="00FD11C5" w:rsidP="00FD11C5">
      <w:pPr>
        <w:pStyle w:val="aff1"/>
      </w:pPr>
    </w:p>
    <w:p w14:paraId="5D894CF4" w14:textId="77777777" w:rsidR="00FD11C5" w:rsidRDefault="00FD11C5" w:rsidP="00FD11C5">
      <w:pPr>
        <w:pStyle w:val="-1"/>
      </w:pPr>
      <w:r>
        <w:rPr>
          <w:rFonts w:eastAsia="Times New Roman"/>
        </w:rPr>
        <w:t>Таблица categories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2192"/>
        <w:gridCol w:w="2540"/>
        <w:gridCol w:w="2875"/>
      </w:tblGrid>
      <w:tr w:rsidR="00FD11C5" w14:paraId="3072E9F2" w14:textId="77777777" w:rsidTr="00D2078F">
        <w:trPr>
          <w:jc w:val="center"/>
        </w:trPr>
        <w:tc>
          <w:tcPr>
            <w:tcW w:w="1814" w:type="dxa"/>
            <w:vAlign w:val="center"/>
          </w:tcPr>
          <w:p w14:paraId="775A0BF2" w14:textId="77777777" w:rsidR="00FD11C5" w:rsidRDefault="00FD11C5" w:rsidP="00FD11C5">
            <w:pPr>
              <w:pStyle w:val="aff1"/>
            </w:pPr>
            <w:r>
              <w:t>Поле</w:t>
            </w:r>
          </w:p>
        </w:tc>
        <w:tc>
          <w:tcPr>
            <w:tcW w:w="1701" w:type="dxa"/>
            <w:vAlign w:val="center"/>
          </w:tcPr>
          <w:p w14:paraId="548944EA" w14:textId="77777777" w:rsidR="00FD11C5" w:rsidRDefault="00FD11C5" w:rsidP="00FD11C5">
            <w:pPr>
              <w:pStyle w:val="aff1"/>
            </w:pPr>
            <w:r>
              <w:t>Тип</w:t>
            </w:r>
          </w:p>
        </w:tc>
        <w:tc>
          <w:tcPr>
            <w:tcW w:w="2835" w:type="dxa"/>
            <w:vAlign w:val="center"/>
          </w:tcPr>
          <w:p w14:paraId="3125A48B" w14:textId="77777777" w:rsidR="00FD11C5" w:rsidRDefault="00FD11C5" w:rsidP="00FD11C5">
            <w:pPr>
              <w:pStyle w:val="aff1"/>
            </w:pPr>
            <w:r>
              <w:t>Ограничения</w:t>
            </w:r>
          </w:p>
        </w:tc>
        <w:tc>
          <w:tcPr>
            <w:tcW w:w="3402" w:type="dxa"/>
            <w:vAlign w:val="center"/>
          </w:tcPr>
          <w:p w14:paraId="0C2632AE" w14:textId="77777777" w:rsidR="00FD11C5" w:rsidRDefault="00FD11C5" w:rsidP="00FD11C5">
            <w:pPr>
              <w:pStyle w:val="aff1"/>
            </w:pPr>
            <w:r>
              <w:t>Описание</w:t>
            </w:r>
          </w:p>
        </w:tc>
      </w:tr>
      <w:tr w:rsidR="00FD11C5" w14:paraId="7438421A" w14:textId="77777777" w:rsidTr="00D2078F">
        <w:trPr>
          <w:jc w:val="center"/>
        </w:trPr>
        <w:tc>
          <w:tcPr>
            <w:tcW w:w="1814" w:type="dxa"/>
            <w:vAlign w:val="center"/>
          </w:tcPr>
          <w:p w14:paraId="4385AD40" w14:textId="77777777" w:rsidR="00FD11C5" w:rsidRDefault="00FD11C5" w:rsidP="00FD11C5">
            <w:pPr>
              <w:pStyle w:val="aff1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7A543CE6" w14:textId="2D88A9FD" w:rsidR="00FD11C5" w:rsidRDefault="00F437E2" w:rsidP="00FD11C5">
            <w:pPr>
              <w:pStyle w:val="aff1"/>
            </w:pPr>
            <w:r>
              <w:t>BIG</w:t>
            </w:r>
            <w:r>
              <w:rPr>
                <w:lang w:val="en-US"/>
              </w:rPr>
              <w:t>SERIAL</w:t>
            </w:r>
          </w:p>
        </w:tc>
        <w:tc>
          <w:tcPr>
            <w:tcW w:w="2835" w:type="dxa"/>
            <w:vAlign w:val="center"/>
          </w:tcPr>
          <w:p w14:paraId="0CB13CCB" w14:textId="77777777" w:rsidR="00FD11C5" w:rsidRDefault="00FD11C5" w:rsidP="00FD11C5">
            <w:pPr>
              <w:pStyle w:val="aff1"/>
            </w:pPr>
            <w:r>
              <w:t>PRIMARY KEY</w:t>
            </w:r>
          </w:p>
        </w:tc>
        <w:tc>
          <w:tcPr>
            <w:tcW w:w="3402" w:type="dxa"/>
            <w:vAlign w:val="center"/>
          </w:tcPr>
          <w:p w14:paraId="0675E754" w14:textId="77777777" w:rsidR="00FD11C5" w:rsidRDefault="00FD11C5" w:rsidP="00FD11C5">
            <w:pPr>
              <w:pStyle w:val="aff1"/>
            </w:pPr>
            <w:r>
              <w:t>Идентификатор категории</w:t>
            </w:r>
          </w:p>
        </w:tc>
      </w:tr>
      <w:tr w:rsidR="00FD11C5" w14:paraId="402798FC" w14:textId="77777777" w:rsidTr="00D2078F">
        <w:trPr>
          <w:jc w:val="center"/>
        </w:trPr>
        <w:tc>
          <w:tcPr>
            <w:tcW w:w="1814" w:type="dxa"/>
            <w:vAlign w:val="center"/>
          </w:tcPr>
          <w:p w14:paraId="2D4CCF51" w14:textId="77777777" w:rsidR="00FD11C5" w:rsidRDefault="00FD11C5" w:rsidP="00FD11C5">
            <w:pPr>
              <w:pStyle w:val="aff1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76BA113E" w14:textId="77777777" w:rsidR="00FD11C5" w:rsidRDefault="00FD11C5" w:rsidP="00FD11C5">
            <w:pPr>
              <w:pStyle w:val="aff1"/>
            </w:pPr>
            <w:r>
              <w:t>VARCHAR(100)</w:t>
            </w:r>
          </w:p>
        </w:tc>
        <w:tc>
          <w:tcPr>
            <w:tcW w:w="2835" w:type="dxa"/>
            <w:vAlign w:val="center"/>
          </w:tcPr>
          <w:p w14:paraId="5B3467EA" w14:textId="77777777" w:rsidR="00FD11C5" w:rsidRDefault="00FD11C5" w:rsidP="00FD11C5">
            <w:pPr>
              <w:pStyle w:val="aff1"/>
            </w:pPr>
            <w:r>
              <w:t>NOT NULL, UNIQUE</w:t>
            </w:r>
          </w:p>
        </w:tc>
        <w:tc>
          <w:tcPr>
            <w:tcW w:w="3402" w:type="dxa"/>
            <w:vAlign w:val="center"/>
          </w:tcPr>
          <w:p w14:paraId="04836789" w14:textId="77777777" w:rsidR="00FD11C5" w:rsidRDefault="00FD11C5" w:rsidP="00FD11C5">
            <w:pPr>
              <w:pStyle w:val="aff1"/>
            </w:pPr>
            <w:r>
              <w:t>Название категории</w:t>
            </w:r>
          </w:p>
        </w:tc>
      </w:tr>
      <w:tr w:rsidR="00FD11C5" w14:paraId="4F44ECC0" w14:textId="77777777" w:rsidTr="00D2078F">
        <w:trPr>
          <w:jc w:val="center"/>
        </w:trPr>
        <w:tc>
          <w:tcPr>
            <w:tcW w:w="1814" w:type="dxa"/>
            <w:vAlign w:val="center"/>
          </w:tcPr>
          <w:p w14:paraId="4A24C773" w14:textId="77777777" w:rsidR="00FD11C5" w:rsidRDefault="00FD11C5" w:rsidP="00FD11C5">
            <w:pPr>
              <w:pStyle w:val="aff1"/>
            </w:pPr>
            <w:r>
              <w:t>description</w:t>
            </w:r>
          </w:p>
        </w:tc>
        <w:tc>
          <w:tcPr>
            <w:tcW w:w="1701" w:type="dxa"/>
            <w:vAlign w:val="center"/>
          </w:tcPr>
          <w:p w14:paraId="000460B2" w14:textId="77777777" w:rsidR="00FD11C5" w:rsidRDefault="00FD11C5" w:rsidP="00FD11C5">
            <w:pPr>
              <w:pStyle w:val="aff1"/>
            </w:pPr>
            <w:r>
              <w:t>TEXT</w:t>
            </w:r>
          </w:p>
        </w:tc>
        <w:tc>
          <w:tcPr>
            <w:tcW w:w="2835" w:type="dxa"/>
            <w:vAlign w:val="center"/>
          </w:tcPr>
          <w:p w14:paraId="42FE3EF1" w14:textId="77777777" w:rsidR="00FD11C5" w:rsidRDefault="00FD11C5" w:rsidP="00FD11C5">
            <w:pPr>
              <w:pStyle w:val="aff1"/>
            </w:pPr>
            <w:r>
              <w:t>—</w:t>
            </w:r>
          </w:p>
        </w:tc>
        <w:tc>
          <w:tcPr>
            <w:tcW w:w="3402" w:type="dxa"/>
            <w:vAlign w:val="center"/>
          </w:tcPr>
          <w:p w14:paraId="2EC178D2" w14:textId="77777777" w:rsidR="00FD11C5" w:rsidRDefault="00FD11C5" w:rsidP="00FD11C5">
            <w:pPr>
              <w:pStyle w:val="aff1"/>
            </w:pPr>
            <w:r>
              <w:t>Описание категории</w:t>
            </w:r>
          </w:p>
        </w:tc>
      </w:tr>
    </w:tbl>
    <w:p w14:paraId="223B6123" w14:textId="77777777" w:rsidR="00FD11C5" w:rsidRDefault="00FD11C5" w:rsidP="00FD11C5">
      <w:pPr>
        <w:pStyle w:val="aff1"/>
      </w:pPr>
    </w:p>
    <w:p w14:paraId="5B0A37F5" w14:textId="77777777" w:rsidR="00FD11C5" w:rsidRDefault="00FD11C5" w:rsidP="00FD11C5">
      <w:pPr>
        <w:pStyle w:val="-1"/>
      </w:pPr>
      <w:r>
        <w:rPr>
          <w:rFonts w:eastAsia="Times New Roman"/>
        </w:rPr>
        <w:t>Таблица courses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73"/>
        <w:gridCol w:w="2192"/>
        <w:gridCol w:w="2527"/>
        <w:gridCol w:w="2852"/>
      </w:tblGrid>
      <w:tr w:rsidR="00FD11C5" w14:paraId="3B7C356C" w14:textId="77777777" w:rsidTr="00D2078F">
        <w:trPr>
          <w:jc w:val="center"/>
        </w:trPr>
        <w:tc>
          <w:tcPr>
            <w:tcW w:w="1814" w:type="dxa"/>
            <w:vAlign w:val="center"/>
          </w:tcPr>
          <w:p w14:paraId="32118D58" w14:textId="77777777" w:rsidR="00FD11C5" w:rsidRDefault="00FD11C5" w:rsidP="00FD11C5">
            <w:pPr>
              <w:pStyle w:val="aff1"/>
            </w:pPr>
            <w:r>
              <w:t>Поле</w:t>
            </w:r>
          </w:p>
        </w:tc>
        <w:tc>
          <w:tcPr>
            <w:tcW w:w="1701" w:type="dxa"/>
            <w:vAlign w:val="center"/>
          </w:tcPr>
          <w:p w14:paraId="66682C8D" w14:textId="77777777" w:rsidR="00FD11C5" w:rsidRDefault="00FD11C5" w:rsidP="00FD11C5">
            <w:pPr>
              <w:pStyle w:val="aff1"/>
            </w:pPr>
            <w:r>
              <w:t>Тип</w:t>
            </w:r>
          </w:p>
        </w:tc>
        <w:tc>
          <w:tcPr>
            <w:tcW w:w="2835" w:type="dxa"/>
            <w:vAlign w:val="center"/>
          </w:tcPr>
          <w:p w14:paraId="45821748" w14:textId="77777777" w:rsidR="00FD11C5" w:rsidRDefault="00FD11C5" w:rsidP="00FD11C5">
            <w:pPr>
              <w:pStyle w:val="aff1"/>
            </w:pPr>
            <w:r>
              <w:t>Ограничения</w:t>
            </w:r>
          </w:p>
        </w:tc>
        <w:tc>
          <w:tcPr>
            <w:tcW w:w="3402" w:type="dxa"/>
            <w:vAlign w:val="center"/>
          </w:tcPr>
          <w:p w14:paraId="2AC3FAE0" w14:textId="77777777" w:rsidR="00FD11C5" w:rsidRDefault="00FD11C5" w:rsidP="00FD11C5">
            <w:pPr>
              <w:pStyle w:val="aff1"/>
            </w:pPr>
            <w:r>
              <w:t>Описание</w:t>
            </w:r>
          </w:p>
        </w:tc>
      </w:tr>
      <w:tr w:rsidR="00FD11C5" w14:paraId="552BD6A7" w14:textId="77777777" w:rsidTr="00D2078F">
        <w:trPr>
          <w:jc w:val="center"/>
        </w:trPr>
        <w:tc>
          <w:tcPr>
            <w:tcW w:w="1814" w:type="dxa"/>
            <w:vAlign w:val="center"/>
          </w:tcPr>
          <w:p w14:paraId="271A461B" w14:textId="77777777" w:rsidR="00FD11C5" w:rsidRDefault="00FD11C5" w:rsidP="00FD11C5">
            <w:pPr>
              <w:pStyle w:val="aff1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600336E" w14:textId="7BED6B4E" w:rsidR="00FD11C5" w:rsidRDefault="00F437E2" w:rsidP="00FD11C5">
            <w:pPr>
              <w:pStyle w:val="aff1"/>
            </w:pPr>
            <w:r>
              <w:t>BIG</w:t>
            </w:r>
            <w:r>
              <w:rPr>
                <w:lang w:val="en-US"/>
              </w:rPr>
              <w:t>SERIAL</w:t>
            </w:r>
          </w:p>
        </w:tc>
        <w:tc>
          <w:tcPr>
            <w:tcW w:w="2835" w:type="dxa"/>
            <w:vAlign w:val="center"/>
          </w:tcPr>
          <w:p w14:paraId="40C1D096" w14:textId="77777777" w:rsidR="00FD11C5" w:rsidRDefault="00FD11C5" w:rsidP="00FD11C5">
            <w:pPr>
              <w:pStyle w:val="aff1"/>
            </w:pPr>
            <w:r>
              <w:t>PRIMARY KEY</w:t>
            </w:r>
          </w:p>
        </w:tc>
        <w:tc>
          <w:tcPr>
            <w:tcW w:w="3402" w:type="dxa"/>
            <w:vAlign w:val="center"/>
          </w:tcPr>
          <w:p w14:paraId="666BEB39" w14:textId="77777777" w:rsidR="00FD11C5" w:rsidRDefault="00FD11C5" w:rsidP="00FD11C5">
            <w:pPr>
              <w:pStyle w:val="aff1"/>
            </w:pPr>
            <w:r>
              <w:t>Идентификатор курса</w:t>
            </w:r>
          </w:p>
        </w:tc>
      </w:tr>
      <w:tr w:rsidR="00FD11C5" w14:paraId="6D8252A0" w14:textId="77777777" w:rsidTr="00D2078F">
        <w:trPr>
          <w:jc w:val="center"/>
        </w:trPr>
        <w:tc>
          <w:tcPr>
            <w:tcW w:w="1814" w:type="dxa"/>
            <w:vAlign w:val="center"/>
          </w:tcPr>
          <w:p w14:paraId="0DD6A28E" w14:textId="77777777" w:rsidR="00FD11C5" w:rsidRDefault="00FD11C5" w:rsidP="00FD11C5">
            <w:pPr>
              <w:pStyle w:val="aff1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7E26EBE9" w14:textId="77777777" w:rsidR="00FD11C5" w:rsidRDefault="00FD11C5" w:rsidP="00FD11C5">
            <w:pPr>
              <w:pStyle w:val="aff1"/>
            </w:pPr>
            <w:r>
              <w:t>VARCHAR(200)</w:t>
            </w:r>
          </w:p>
        </w:tc>
        <w:tc>
          <w:tcPr>
            <w:tcW w:w="2835" w:type="dxa"/>
            <w:vAlign w:val="center"/>
          </w:tcPr>
          <w:p w14:paraId="3635510A" w14:textId="77777777" w:rsidR="00FD11C5" w:rsidRDefault="00FD11C5" w:rsidP="00FD11C5">
            <w:pPr>
              <w:pStyle w:val="aff1"/>
            </w:pPr>
            <w:r>
              <w:t>NOT NULL</w:t>
            </w:r>
          </w:p>
        </w:tc>
        <w:tc>
          <w:tcPr>
            <w:tcW w:w="3402" w:type="dxa"/>
            <w:vAlign w:val="center"/>
          </w:tcPr>
          <w:p w14:paraId="3672CF2A" w14:textId="77777777" w:rsidR="00FD11C5" w:rsidRDefault="00FD11C5" w:rsidP="00FD11C5">
            <w:pPr>
              <w:pStyle w:val="aff1"/>
            </w:pPr>
            <w:r>
              <w:t>Название курса</w:t>
            </w:r>
          </w:p>
        </w:tc>
      </w:tr>
      <w:tr w:rsidR="00FD11C5" w14:paraId="0FDB1C2F" w14:textId="77777777" w:rsidTr="00D2078F">
        <w:trPr>
          <w:jc w:val="center"/>
        </w:trPr>
        <w:tc>
          <w:tcPr>
            <w:tcW w:w="1814" w:type="dxa"/>
            <w:vAlign w:val="center"/>
          </w:tcPr>
          <w:p w14:paraId="3BA8B232" w14:textId="77777777" w:rsidR="00FD11C5" w:rsidRDefault="00FD11C5" w:rsidP="00FD11C5">
            <w:pPr>
              <w:pStyle w:val="aff1"/>
            </w:pPr>
            <w:r>
              <w:t>description</w:t>
            </w:r>
          </w:p>
        </w:tc>
        <w:tc>
          <w:tcPr>
            <w:tcW w:w="1701" w:type="dxa"/>
            <w:vAlign w:val="center"/>
          </w:tcPr>
          <w:p w14:paraId="51C8FB8F" w14:textId="77777777" w:rsidR="00FD11C5" w:rsidRDefault="00FD11C5" w:rsidP="00FD11C5">
            <w:pPr>
              <w:pStyle w:val="aff1"/>
            </w:pPr>
            <w:r>
              <w:t>TEXT</w:t>
            </w:r>
          </w:p>
        </w:tc>
        <w:tc>
          <w:tcPr>
            <w:tcW w:w="2835" w:type="dxa"/>
            <w:vAlign w:val="center"/>
          </w:tcPr>
          <w:p w14:paraId="26677D29" w14:textId="77777777" w:rsidR="00FD11C5" w:rsidRDefault="00FD11C5" w:rsidP="00FD11C5">
            <w:pPr>
              <w:pStyle w:val="aff1"/>
            </w:pPr>
            <w:r>
              <w:t>—</w:t>
            </w:r>
          </w:p>
        </w:tc>
        <w:tc>
          <w:tcPr>
            <w:tcW w:w="3402" w:type="dxa"/>
            <w:vAlign w:val="center"/>
          </w:tcPr>
          <w:p w14:paraId="6B394A0F" w14:textId="77777777" w:rsidR="00FD11C5" w:rsidRDefault="00FD11C5" w:rsidP="00FD11C5">
            <w:pPr>
              <w:pStyle w:val="aff1"/>
            </w:pPr>
            <w:r>
              <w:t>Описание курса</w:t>
            </w:r>
          </w:p>
        </w:tc>
      </w:tr>
      <w:tr w:rsidR="00FD11C5" w14:paraId="268E3B0D" w14:textId="77777777" w:rsidTr="00D2078F">
        <w:trPr>
          <w:jc w:val="center"/>
        </w:trPr>
        <w:tc>
          <w:tcPr>
            <w:tcW w:w="1814" w:type="dxa"/>
            <w:vAlign w:val="center"/>
          </w:tcPr>
          <w:p w14:paraId="63D4FEEE" w14:textId="77777777" w:rsidR="00FD11C5" w:rsidRDefault="00FD11C5" w:rsidP="00FD11C5">
            <w:pPr>
              <w:pStyle w:val="aff1"/>
            </w:pPr>
            <w:r>
              <w:t>author_id</w:t>
            </w:r>
          </w:p>
        </w:tc>
        <w:tc>
          <w:tcPr>
            <w:tcW w:w="1701" w:type="dxa"/>
            <w:vAlign w:val="center"/>
          </w:tcPr>
          <w:p w14:paraId="7D44D1B7" w14:textId="77777777" w:rsidR="00FD11C5" w:rsidRDefault="00FD11C5" w:rsidP="00FD11C5">
            <w:pPr>
              <w:pStyle w:val="aff1"/>
            </w:pPr>
            <w:r>
              <w:t>BIGINT</w:t>
            </w:r>
          </w:p>
        </w:tc>
        <w:tc>
          <w:tcPr>
            <w:tcW w:w="2835" w:type="dxa"/>
            <w:vAlign w:val="center"/>
          </w:tcPr>
          <w:p w14:paraId="542E50D7" w14:textId="77777777" w:rsidR="00FD11C5" w:rsidRPr="005C2FCA" w:rsidRDefault="00FD11C5" w:rsidP="00FD11C5">
            <w:pPr>
              <w:pStyle w:val="aff1"/>
              <w:rPr>
                <w:lang w:val="en-US"/>
              </w:rPr>
            </w:pPr>
            <w:r>
              <w:rPr>
                <w:lang w:val="en-US"/>
              </w:rPr>
              <w:t>NOT NULL, FK → users(id) ON DELETE RESTRICT</w:t>
            </w:r>
          </w:p>
        </w:tc>
        <w:tc>
          <w:tcPr>
            <w:tcW w:w="3402" w:type="dxa"/>
            <w:vAlign w:val="center"/>
          </w:tcPr>
          <w:p w14:paraId="0FE02F96" w14:textId="77777777" w:rsidR="00FD11C5" w:rsidRDefault="00FD11C5" w:rsidP="00FD11C5">
            <w:pPr>
              <w:pStyle w:val="aff1"/>
            </w:pPr>
            <w:r>
              <w:t>Преподаватель — автор курса</w:t>
            </w:r>
          </w:p>
        </w:tc>
      </w:tr>
      <w:tr w:rsidR="00FD11C5" w14:paraId="4FC874DC" w14:textId="77777777" w:rsidTr="00D2078F">
        <w:trPr>
          <w:jc w:val="center"/>
        </w:trPr>
        <w:tc>
          <w:tcPr>
            <w:tcW w:w="1814" w:type="dxa"/>
            <w:vAlign w:val="center"/>
          </w:tcPr>
          <w:p w14:paraId="397C25FC" w14:textId="77777777" w:rsidR="00FD11C5" w:rsidRDefault="00FD11C5" w:rsidP="00FD11C5">
            <w:pPr>
              <w:pStyle w:val="aff1"/>
            </w:pPr>
            <w:r>
              <w:t>category_id</w:t>
            </w:r>
          </w:p>
        </w:tc>
        <w:tc>
          <w:tcPr>
            <w:tcW w:w="1701" w:type="dxa"/>
            <w:vAlign w:val="center"/>
          </w:tcPr>
          <w:p w14:paraId="6AC9FA3A" w14:textId="77777777" w:rsidR="00FD11C5" w:rsidRDefault="00FD11C5" w:rsidP="00FD11C5">
            <w:pPr>
              <w:pStyle w:val="aff1"/>
            </w:pPr>
            <w:r>
              <w:t>BIGINT</w:t>
            </w:r>
          </w:p>
        </w:tc>
        <w:tc>
          <w:tcPr>
            <w:tcW w:w="2835" w:type="dxa"/>
            <w:vAlign w:val="center"/>
          </w:tcPr>
          <w:p w14:paraId="6191806C" w14:textId="77777777" w:rsidR="00FD11C5" w:rsidRPr="005C2FCA" w:rsidRDefault="00FD11C5" w:rsidP="00FD11C5">
            <w:pPr>
              <w:pStyle w:val="aff1"/>
              <w:rPr>
                <w:lang w:val="en-US"/>
              </w:rPr>
            </w:pPr>
            <w:r>
              <w:rPr>
                <w:lang w:val="en-US"/>
              </w:rPr>
              <w:t>FK → categories(id) ON DELETE SET NULL</w:t>
            </w:r>
          </w:p>
        </w:tc>
        <w:tc>
          <w:tcPr>
            <w:tcW w:w="3402" w:type="dxa"/>
            <w:vAlign w:val="center"/>
          </w:tcPr>
          <w:p w14:paraId="25F8AB18" w14:textId="77777777" w:rsidR="00FD11C5" w:rsidRDefault="00FD11C5" w:rsidP="00FD11C5">
            <w:pPr>
              <w:pStyle w:val="aff1"/>
            </w:pPr>
            <w:r>
              <w:t>Категория курса</w:t>
            </w:r>
          </w:p>
        </w:tc>
      </w:tr>
      <w:tr w:rsidR="00FD11C5" w14:paraId="72268118" w14:textId="77777777" w:rsidTr="00D2078F">
        <w:trPr>
          <w:jc w:val="center"/>
        </w:trPr>
        <w:tc>
          <w:tcPr>
            <w:tcW w:w="1814" w:type="dxa"/>
            <w:vAlign w:val="center"/>
          </w:tcPr>
          <w:p w14:paraId="5837FE27" w14:textId="77777777" w:rsidR="00FD11C5" w:rsidRDefault="00FD11C5" w:rsidP="00FD11C5">
            <w:pPr>
              <w:pStyle w:val="aff1"/>
            </w:pPr>
            <w:r>
              <w:t>is_published</w:t>
            </w:r>
          </w:p>
        </w:tc>
        <w:tc>
          <w:tcPr>
            <w:tcW w:w="1701" w:type="dxa"/>
            <w:vAlign w:val="center"/>
          </w:tcPr>
          <w:p w14:paraId="771DFD06" w14:textId="77777777" w:rsidR="00FD11C5" w:rsidRDefault="00FD11C5" w:rsidP="00FD11C5">
            <w:pPr>
              <w:pStyle w:val="aff1"/>
            </w:pPr>
            <w:r>
              <w:t>BOOLEAN</w:t>
            </w:r>
          </w:p>
        </w:tc>
        <w:tc>
          <w:tcPr>
            <w:tcW w:w="2835" w:type="dxa"/>
            <w:vAlign w:val="center"/>
          </w:tcPr>
          <w:p w14:paraId="5480CDBC" w14:textId="77777777" w:rsidR="00FD11C5" w:rsidRDefault="00FD11C5" w:rsidP="00FD11C5">
            <w:pPr>
              <w:pStyle w:val="aff1"/>
            </w:pPr>
            <w:r>
              <w:t>NOT NULL, DEFAULT FALSE</w:t>
            </w:r>
          </w:p>
        </w:tc>
        <w:tc>
          <w:tcPr>
            <w:tcW w:w="3402" w:type="dxa"/>
            <w:vAlign w:val="center"/>
          </w:tcPr>
          <w:p w14:paraId="6C617731" w14:textId="77777777" w:rsidR="00FD11C5" w:rsidRDefault="00FD11C5" w:rsidP="00FD11C5">
            <w:pPr>
              <w:pStyle w:val="aff1"/>
            </w:pPr>
            <w:r>
              <w:t>Признак публикации в каталоге</w:t>
            </w:r>
          </w:p>
        </w:tc>
      </w:tr>
      <w:tr w:rsidR="00FD11C5" w14:paraId="7688A27E" w14:textId="77777777" w:rsidTr="00D2078F">
        <w:trPr>
          <w:jc w:val="center"/>
        </w:trPr>
        <w:tc>
          <w:tcPr>
            <w:tcW w:w="1814" w:type="dxa"/>
            <w:vAlign w:val="center"/>
          </w:tcPr>
          <w:p w14:paraId="4A335DF2" w14:textId="77777777" w:rsidR="00FD11C5" w:rsidRDefault="00FD11C5" w:rsidP="00FD11C5">
            <w:pPr>
              <w:pStyle w:val="aff1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2FA7D9DE" w14:textId="77777777" w:rsidR="00FD11C5" w:rsidRDefault="00FD11C5" w:rsidP="00FD11C5">
            <w:pPr>
              <w:pStyle w:val="aff1"/>
            </w:pPr>
            <w:r>
              <w:t>TIMESTAMPTZ</w:t>
            </w:r>
          </w:p>
        </w:tc>
        <w:tc>
          <w:tcPr>
            <w:tcW w:w="2835" w:type="dxa"/>
            <w:vAlign w:val="center"/>
          </w:tcPr>
          <w:p w14:paraId="555DE207" w14:textId="77777777" w:rsidR="00FD11C5" w:rsidRDefault="00FD11C5" w:rsidP="00FD11C5">
            <w:pPr>
              <w:pStyle w:val="aff1"/>
            </w:pPr>
            <w:r>
              <w:t>NOT NULL, DEFAULT now()</w:t>
            </w:r>
          </w:p>
        </w:tc>
        <w:tc>
          <w:tcPr>
            <w:tcW w:w="3402" w:type="dxa"/>
            <w:vAlign w:val="center"/>
          </w:tcPr>
          <w:p w14:paraId="0DB51238" w14:textId="77777777" w:rsidR="00FD11C5" w:rsidRDefault="00FD11C5" w:rsidP="00FD11C5">
            <w:pPr>
              <w:pStyle w:val="aff1"/>
            </w:pPr>
            <w:r>
              <w:t>Дата создания</w:t>
            </w:r>
          </w:p>
        </w:tc>
      </w:tr>
    </w:tbl>
    <w:p w14:paraId="72CEA5CB" w14:textId="77777777" w:rsidR="00FD11C5" w:rsidRDefault="00FD11C5" w:rsidP="00FD11C5">
      <w:pPr>
        <w:pStyle w:val="aff1"/>
      </w:pPr>
    </w:p>
    <w:p w14:paraId="7CBB5DD8" w14:textId="77777777" w:rsidR="00FD11C5" w:rsidRDefault="00FD11C5" w:rsidP="00FD11C5">
      <w:pPr>
        <w:pStyle w:val="-1"/>
      </w:pPr>
      <w:r>
        <w:rPr>
          <w:rFonts w:eastAsia="Times New Roman"/>
        </w:rPr>
        <w:t>Таблица modules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34"/>
        <w:gridCol w:w="2192"/>
        <w:gridCol w:w="2541"/>
        <w:gridCol w:w="2877"/>
      </w:tblGrid>
      <w:tr w:rsidR="00FD11C5" w14:paraId="3DF5C06B" w14:textId="77777777" w:rsidTr="00D2078F">
        <w:trPr>
          <w:jc w:val="center"/>
        </w:trPr>
        <w:tc>
          <w:tcPr>
            <w:tcW w:w="1814" w:type="dxa"/>
            <w:vAlign w:val="center"/>
          </w:tcPr>
          <w:p w14:paraId="3B0C2679" w14:textId="77777777" w:rsidR="00FD11C5" w:rsidRDefault="00FD11C5" w:rsidP="00FD11C5">
            <w:pPr>
              <w:pStyle w:val="aff1"/>
            </w:pPr>
            <w:r>
              <w:t>Поле</w:t>
            </w:r>
          </w:p>
        </w:tc>
        <w:tc>
          <w:tcPr>
            <w:tcW w:w="1701" w:type="dxa"/>
            <w:vAlign w:val="center"/>
          </w:tcPr>
          <w:p w14:paraId="5C2CC54D" w14:textId="77777777" w:rsidR="00FD11C5" w:rsidRDefault="00FD11C5" w:rsidP="00FD11C5">
            <w:pPr>
              <w:pStyle w:val="aff1"/>
            </w:pPr>
            <w:r>
              <w:t>Тип</w:t>
            </w:r>
          </w:p>
        </w:tc>
        <w:tc>
          <w:tcPr>
            <w:tcW w:w="2835" w:type="dxa"/>
            <w:vAlign w:val="center"/>
          </w:tcPr>
          <w:p w14:paraId="3C99F08B" w14:textId="77777777" w:rsidR="00FD11C5" w:rsidRDefault="00FD11C5" w:rsidP="00FD11C5">
            <w:pPr>
              <w:pStyle w:val="aff1"/>
            </w:pPr>
            <w:r>
              <w:t>Ограничения</w:t>
            </w:r>
          </w:p>
        </w:tc>
        <w:tc>
          <w:tcPr>
            <w:tcW w:w="3402" w:type="dxa"/>
            <w:vAlign w:val="center"/>
          </w:tcPr>
          <w:p w14:paraId="78ADC89A" w14:textId="77777777" w:rsidR="00FD11C5" w:rsidRDefault="00FD11C5" w:rsidP="00FD11C5">
            <w:pPr>
              <w:pStyle w:val="aff1"/>
            </w:pPr>
            <w:r>
              <w:t>Описание</w:t>
            </w:r>
          </w:p>
        </w:tc>
      </w:tr>
      <w:tr w:rsidR="00FD11C5" w14:paraId="569FF1DA" w14:textId="77777777" w:rsidTr="00D2078F">
        <w:trPr>
          <w:jc w:val="center"/>
        </w:trPr>
        <w:tc>
          <w:tcPr>
            <w:tcW w:w="1814" w:type="dxa"/>
            <w:vAlign w:val="center"/>
          </w:tcPr>
          <w:p w14:paraId="17E3A81C" w14:textId="77777777" w:rsidR="00FD11C5" w:rsidRDefault="00FD11C5" w:rsidP="00FD11C5">
            <w:pPr>
              <w:pStyle w:val="aff1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13B4E87B" w14:textId="0922A18E" w:rsidR="00FD11C5" w:rsidRDefault="00F437E2" w:rsidP="00FD11C5">
            <w:pPr>
              <w:pStyle w:val="aff1"/>
            </w:pPr>
            <w:r>
              <w:t>BIG</w:t>
            </w:r>
            <w:r>
              <w:rPr>
                <w:lang w:val="en-US"/>
              </w:rPr>
              <w:t>SERIAL</w:t>
            </w:r>
          </w:p>
        </w:tc>
        <w:tc>
          <w:tcPr>
            <w:tcW w:w="2835" w:type="dxa"/>
            <w:vAlign w:val="center"/>
          </w:tcPr>
          <w:p w14:paraId="1E4773E7" w14:textId="77777777" w:rsidR="00FD11C5" w:rsidRDefault="00FD11C5" w:rsidP="00FD11C5">
            <w:pPr>
              <w:pStyle w:val="aff1"/>
            </w:pPr>
            <w:r>
              <w:t>PRIMARY KEY</w:t>
            </w:r>
          </w:p>
        </w:tc>
        <w:tc>
          <w:tcPr>
            <w:tcW w:w="3402" w:type="dxa"/>
            <w:vAlign w:val="center"/>
          </w:tcPr>
          <w:p w14:paraId="363627C1" w14:textId="77777777" w:rsidR="00FD11C5" w:rsidRDefault="00FD11C5" w:rsidP="00FD11C5">
            <w:pPr>
              <w:pStyle w:val="aff1"/>
            </w:pPr>
            <w:r>
              <w:t>Идентификатор модуля</w:t>
            </w:r>
          </w:p>
        </w:tc>
      </w:tr>
      <w:tr w:rsidR="00FD11C5" w14:paraId="230459C6" w14:textId="77777777" w:rsidTr="00D2078F">
        <w:trPr>
          <w:jc w:val="center"/>
        </w:trPr>
        <w:tc>
          <w:tcPr>
            <w:tcW w:w="1814" w:type="dxa"/>
            <w:vAlign w:val="center"/>
          </w:tcPr>
          <w:p w14:paraId="510E10C3" w14:textId="77777777" w:rsidR="00FD11C5" w:rsidRDefault="00FD11C5" w:rsidP="00FD11C5">
            <w:pPr>
              <w:pStyle w:val="aff1"/>
            </w:pPr>
            <w:r>
              <w:t>course_id</w:t>
            </w:r>
          </w:p>
        </w:tc>
        <w:tc>
          <w:tcPr>
            <w:tcW w:w="1701" w:type="dxa"/>
            <w:vAlign w:val="center"/>
          </w:tcPr>
          <w:p w14:paraId="23A5D724" w14:textId="77777777" w:rsidR="00FD11C5" w:rsidRDefault="00FD11C5" w:rsidP="00FD11C5">
            <w:pPr>
              <w:pStyle w:val="aff1"/>
            </w:pPr>
            <w:r>
              <w:t>BIGINT</w:t>
            </w:r>
          </w:p>
        </w:tc>
        <w:tc>
          <w:tcPr>
            <w:tcW w:w="2835" w:type="dxa"/>
            <w:vAlign w:val="center"/>
          </w:tcPr>
          <w:p w14:paraId="2C3B52CD" w14:textId="77777777" w:rsidR="00FD11C5" w:rsidRPr="005C2FCA" w:rsidRDefault="00FD11C5" w:rsidP="00FD11C5">
            <w:pPr>
              <w:pStyle w:val="aff1"/>
              <w:rPr>
                <w:lang w:val="en-US"/>
              </w:rPr>
            </w:pPr>
            <w:r>
              <w:rPr>
                <w:lang w:val="en-US"/>
              </w:rPr>
              <w:t>NOT NULL, FK → courses(id) ON DELETE CASCADE</w:t>
            </w:r>
          </w:p>
        </w:tc>
        <w:tc>
          <w:tcPr>
            <w:tcW w:w="3402" w:type="dxa"/>
            <w:vAlign w:val="center"/>
          </w:tcPr>
          <w:p w14:paraId="7AE44A53" w14:textId="77777777" w:rsidR="00FD11C5" w:rsidRDefault="00FD11C5" w:rsidP="00FD11C5">
            <w:pPr>
              <w:pStyle w:val="aff1"/>
            </w:pPr>
            <w:r>
              <w:t>Курс</w:t>
            </w:r>
          </w:p>
        </w:tc>
      </w:tr>
      <w:tr w:rsidR="00FD11C5" w14:paraId="730B6981" w14:textId="77777777" w:rsidTr="00D2078F">
        <w:trPr>
          <w:jc w:val="center"/>
        </w:trPr>
        <w:tc>
          <w:tcPr>
            <w:tcW w:w="1814" w:type="dxa"/>
            <w:vAlign w:val="center"/>
          </w:tcPr>
          <w:p w14:paraId="78F4D213" w14:textId="77777777" w:rsidR="00FD11C5" w:rsidRDefault="00FD11C5" w:rsidP="00FD11C5">
            <w:pPr>
              <w:pStyle w:val="aff1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632C183D" w14:textId="77777777" w:rsidR="00FD11C5" w:rsidRDefault="00FD11C5" w:rsidP="00FD11C5">
            <w:pPr>
              <w:pStyle w:val="aff1"/>
            </w:pPr>
            <w:r>
              <w:t>VARCHAR(200)</w:t>
            </w:r>
          </w:p>
        </w:tc>
        <w:tc>
          <w:tcPr>
            <w:tcW w:w="2835" w:type="dxa"/>
            <w:vAlign w:val="center"/>
          </w:tcPr>
          <w:p w14:paraId="2DAAC762" w14:textId="77777777" w:rsidR="00FD11C5" w:rsidRDefault="00FD11C5" w:rsidP="00FD11C5">
            <w:pPr>
              <w:pStyle w:val="aff1"/>
            </w:pPr>
            <w:r>
              <w:t>NOT NULL</w:t>
            </w:r>
          </w:p>
        </w:tc>
        <w:tc>
          <w:tcPr>
            <w:tcW w:w="3402" w:type="dxa"/>
            <w:vAlign w:val="center"/>
          </w:tcPr>
          <w:p w14:paraId="0BAFD1AC" w14:textId="77777777" w:rsidR="00FD11C5" w:rsidRDefault="00FD11C5" w:rsidP="00FD11C5">
            <w:pPr>
              <w:pStyle w:val="aff1"/>
            </w:pPr>
            <w:r>
              <w:t>Название модуля</w:t>
            </w:r>
          </w:p>
        </w:tc>
      </w:tr>
      <w:tr w:rsidR="00FD11C5" w14:paraId="4D4FD191" w14:textId="77777777" w:rsidTr="00D2078F">
        <w:trPr>
          <w:jc w:val="center"/>
        </w:trPr>
        <w:tc>
          <w:tcPr>
            <w:tcW w:w="1814" w:type="dxa"/>
            <w:vAlign w:val="center"/>
          </w:tcPr>
          <w:p w14:paraId="17DB78A5" w14:textId="77777777" w:rsidR="00FD11C5" w:rsidRDefault="00FD11C5" w:rsidP="00FD11C5">
            <w:pPr>
              <w:pStyle w:val="aff1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59B0124E" w14:textId="77777777" w:rsidR="00FD11C5" w:rsidRDefault="00FD11C5" w:rsidP="00FD11C5">
            <w:pPr>
              <w:pStyle w:val="aff1"/>
            </w:pPr>
            <w:r>
              <w:t>TEXT</w:t>
            </w:r>
          </w:p>
        </w:tc>
        <w:tc>
          <w:tcPr>
            <w:tcW w:w="2835" w:type="dxa"/>
            <w:vAlign w:val="center"/>
          </w:tcPr>
          <w:p w14:paraId="52BB154C" w14:textId="77777777" w:rsidR="00FD11C5" w:rsidRDefault="00FD11C5" w:rsidP="00FD11C5">
            <w:pPr>
              <w:pStyle w:val="aff1"/>
            </w:pPr>
            <w:r>
              <w:t>—</w:t>
            </w:r>
          </w:p>
        </w:tc>
        <w:tc>
          <w:tcPr>
            <w:tcW w:w="3402" w:type="dxa"/>
            <w:vAlign w:val="center"/>
          </w:tcPr>
          <w:p w14:paraId="6E2CF214" w14:textId="77777777" w:rsidR="00FD11C5" w:rsidRDefault="00FD11C5" w:rsidP="00FD11C5">
            <w:pPr>
              <w:pStyle w:val="aff1"/>
            </w:pPr>
            <w:r>
              <w:t>Учебное содержимое модуля</w:t>
            </w:r>
          </w:p>
        </w:tc>
      </w:tr>
      <w:tr w:rsidR="00FD11C5" w14:paraId="0FEDD9F2" w14:textId="77777777" w:rsidTr="00D2078F">
        <w:trPr>
          <w:jc w:val="center"/>
        </w:trPr>
        <w:tc>
          <w:tcPr>
            <w:tcW w:w="1814" w:type="dxa"/>
            <w:vAlign w:val="center"/>
          </w:tcPr>
          <w:p w14:paraId="0A277B86" w14:textId="77777777" w:rsidR="00FD11C5" w:rsidRDefault="00FD11C5" w:rsidP="00FD11C5">
            <w:pPr>
              <w:pStyle w:val="aff1"/>
            </w:pPr>
            <w:r>
              <w:lastRenderedPageBreak/>
              <w:t>order_num</w:t>
            </w:r>
          </w:p>
        </w:tc>
        <w:tc>
          <w:tcPr>
            <w:tcW w:w="1701" w:type="dxa"/>
            <w:vAlign w:val="center"/>
          </w:tcPr>
          <w:p w14:paraId="27BA80F9" w14:textId="77777777" w:rsidR="00FD11C5" w:rsidRDefault="00FD11C5" w:rsidP="00FD11C5">
            <w:pPr>
              <w:pStyle w:val="aff1"/>
            </w:pPr>
            <w:r>
              <w:t>INTEGER</w:t>
            </w:r>
          </w:p>
        </w:tc>
        <w:tc>
          <w:tcPr>
            <w:tcW w:w="2835" w:type="dxa"/>
            <w:vAlign w:val="center"/>
          </w:tcPr>
          <w:p w14:paraId="38F29A43" w14:textId="77777777" w:rsidR="00FD11C5" w:rsidRPr="005C2FCA" w:rsidRDefault="00FD11C5" w:rsidP="00FD11C5">
            <w:pPr>
              <w:pStyle w:val="aff1"/>
              <w:rPr>
                <w:lang w:val="en-US"/>
              </w:rPr>
            </w:pPr>
            <w:r>
              <w:rPr>
                <w:lang w:val="en-US"/>
              </w:rPr>
              <w:t>NOT NULL, UNIQUE (course_id, order_num)</w:t>
            </w:r>
          </w:p>
        </w:tc>
        <w:tc>
          <w:tcPr>
            <w:tcW w:w="3402" w:type="dxa"/>
            <w:vAlign w:val="center"/>
          </w:tcPr>
          <w:p w14:paraId="4E14D2F5" w14:textId="77777777" w:rsidR="00FD11C5" w:rsidRDefault="00FD11C5" w:rsidP="00FD11C5">
            <w:pPr>
              <w:pStyle w:val="aff1"/>
            </w:pPr>
            <w:r>
              <w:t>Порядковый номер в курсе</w:t>
            </w:r>
          </w:p>
        </w:tc>
      </w:tr>
    </w:tbl>
    <w:p w14:paraId="32CEE3B2" w14:textId="77777777" w:rsidR="00FD11C5" w:rsidRDefault="00FD11C5" w:rsidP="00FD11C5">
      <w:pPr>
        <w:pStyle w:val="aff1"/>
      </w:pPr>
    </w:p>
    <w:p w14:paraId="4601E1C8" w14:textId="77777777" w:rsidR="00FD11C5" w:rsidRDefault="00FD11C5" w:rsidP="00FD11C5">
      <w:pPr>
        <w:pStyle w:val="-1"/>
      </w:pPr>
      <w:r>
        <w:rPr>
          <w:rFonts w:eastAsia="Times New Roman"/>
        </w:rPr>
        <w:t>Таблица enrollments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42"/>
        <w:gridCol w:w="2176"/>
        <w:gridCol w:w="2550"/>
        <w:gridCol w:w="2876"/>
      </w:tblGrid>
      <w:tr w:rsidR="00FD11C5" w14:paraId="0E3FAE20" w14:textId="77777777" w:rsidTr="00D2078F">
        <w:trPr>
          <w:jc w:val="center"/>
        </w:trPr>
        <w:tc>
          <w:tcPr>
            <w:tcW w:w="1814" w:type="dxa"/>
            <w:vAlign w:val="center"/>
          </w:tcPr>
          <w:p w14:paraId="513F7F63" w14:textId="77777777" w:rsidR="00FD11C5" w:rsidRDefault="00FD11C5" w:rsidP="00FD11C5">
            <w:pPr>
              <w:pStyle w:val="aff1"/>
            </w:pPr>
            <w:r>
              <w:t>Поле</w:t>
            </w:r>
          </w:p>
        </w:tc>
        <w:tc>
          <w:tcPr>
            <w:tcW w:w="1701" w:type="dxa"/>
            <w:vAlign w:val="center"/>
          </w:tcPr>
          <w:p w14:paraId="0C06C89E" w14:textId="77777777" w:rsidR="00FD11C5" w:rsidRDefault="00FD11C5" w:rsidP="00FD11C5">
            <w:pPr>
              <w:pStyle w:val="aff1"/>
            </w:pPr>
            <w:r>
              <w:t>Тип</w:t>
            </w:r>
          </w:p>
        </w:tc>
        <w:tc>
          <w:tcPr>
            <w:tcW w:w="2835" w:type="dxa"/>
            <w:vAlign w:val="center"/>
          </w:tcPr>
          <w:p w14:paraId="7B4B0C18" w14:textId="77777777" w:rsidR="00FD11C5" w:rsidRDefault="00FD11C5" w:rsidP="00FD11C5">
            <w:pPr>
              <w:pStyle w:val="aff1"/>
            </w:pPr>
            <w:r>
              <w:t>Ограничения</w:t>
            </w:r>
          </w:p>
        </w:tc>
        <w:tc>
          <w:tcPr>
            <w:tcW w:w="3402" w:type="dxa"/>
            <w:vAlign w:val="center"/>
          </w:tcPr>
          <w:p w14:paraId="091BE57D" w14:textId="77777777" w:rsidR="00FD11C5" w:rsidRDefault="00FD11C5" w:rsidP="00FD11C5">
            <w:pPr>
              <w:pStyle w:val="aff1"/>
            </w:pPr>
            <w:r>
              <w:t>Описание</w:t>
            </w:r>
          </w:p>
        </w:tc>
      </w:tr>
      <w:tr w:rsidR="00FD11C5" w14:paraId="52DD5661" w14:textId="77777777" w:rsidTr="00D2078F">
        <w:trPr>
          <w:jc w:val="center"/>
        </w:trPr>
        <w:tc>
          <w:tcPr>
            <w:tcW w:w="1814" w:type="dxa"/>
            <w:vAlign w:val="center"/>
          </w:tcPr>
          <w:p w14:paraId="3C07C091" w14:textId="77777777" w:rsidR="00FD11C5" w:rsidRDefault="00FD11C5" w:rsidP="00FD11C5">
            <w:pPr>
              <w:pStyle w:val="aff1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10734455" w14:textId="5C6C3E5B" w:rsidR="00FD11C5" w:rsidRDefault="00F437E2" w:rsidP="00FD11C5">
            <w:pPr>
              <w:pStyle w:val="aff1"/>
            </w:pPr>
            <w:r>
              <w:t>BIG</w:t>
            </w:r>
            <w:r>
              <w:rPr>
                <w:lang w:val="en-US"/>
              </w:rPr>
              <w:t>SERIAL</w:t>
            </w:r>
          </w:p>
        </w:tc>
        <w:tc>
          <w:tcPr>
            <w:tcW w:w="2835" w:type="dxa"/>
            <w:vAlign w:val="center"/>
          </w:tcPr>
          <w:p w14:paraId="31113990" w14:textId="77777777" w:rsidR="00FD11C5" w:rsidRDefault="00FD11C5" w:rsidP="00FD11C5">
            <w:pPr>
              <w:pStyle w:val="aff1"/>
            </w:pPr>
            <w:r>
              <w:t>PRIMARY KEY</w:t>
            </w:r>
          </w:p>
        </w:tc>
        <w:tc>
          <w:tcPr>
            <w:tcW w:w="3402" w:type="dxa"/>
            <w:vAlign w:val="center"/>
          </w:tcPr>
          <w:p w14:paraId="7CDA0421" w14:textId="77777777" w:rsidR="00FD11C5" w:rsidRDefault="00FD11C5" w:rsidP="00FD11C5">
            <w:pPr>
              <w:pStyle w:val="aff1"/>
            </w:pPr>
            <w:r>
              <w:t>Идентификатор записи</w:t>
            </w:r>
          </w:p>
        </w:tc>
      </w:tr>
      <w:tr w:rsidR="00FD11C5" w14:paraId="6564671B" w14:textId="77777777" w:rsidTr="00D2078F">
        <w:trPr>
          <w:jc w:val="center"/>
        </w:trPr>
        <w:tc>
          <w:tcPr>
            <w:tcW w:w="1814" w:type="dxa"/>
            <w:vAlign w:val="center"/>
          </w:tcPr>
          <w:p w14:paraId="1047B2C3" w14:textId="77777777" w:rsidR="00FD11C5" w:rsidRDefault="00FD11C5" w:rsidP="00FD11C5">
            <w:pPr>
              <w:pStyle w:val="aff1"/>
            </w:pPr>
            <w:r>
              <w:t>student_id</w:t>
            </w:r>
          </w:p>
        </w:tc>
        <w:tc>
          <w:tcPr>
            <w:tcW w:w="1701" w:type="dxa"/>
            <w:vAlign w:val="center"/>
          </w:tcPr>
          <w:p w14:paraId="29A1AF6B" w14:textId="77777777" w:rsidR="00FD11C5" w:rsidRDefault="00FD11C5" w:rsidP="00FD11C5">
            <w:pPr>
              <w:pStyle w:val="aff1"/>
            </w:pPr>
            <w:r>
              <w:t>BIGINT</w:t>
            </w:r>
          </w:p>
        </w:tc>
        <w:tc>
          <w:tcPr>
            <w:tcW w:w="2835" w:type="dxa"/>
            <w:vAlign w:val="center"/>
          </w:tcPr>
          <w:p w14:paraId="3AD367C6" w14:textId="77777777" w:rsidR="00FD11C5" w:rsidRPr="005C2FCA" w:rsidRDefault="00FD11C5" w:rsidP="00FD11C5">
            <w:pPr>
              <w:pStyle w:val="aff1"/>
              <w:rPr>
                <w:lang w:val="en-US"/>
              </w:rPr>
            </w:pPr>
            <w:r>
              <w:rPr>
                <w:lang w:val="en-US"/>
              </w:rPr>
              <w:t>NOT NULL, FK → users(id) ON DELETE CASCADE</w:t>
            </w:r>
          </w:p>
        </w:tc>
        <w:tc>
          <w:tcPr>
            <w:tcW w:w="3402" w:type="dxa"/>
            <w:vAlign w:val="center"/>
          </w:tcPr>
          <w:p w14:paraId="5B40F0D8" w14:textId="77777777" w:rsidR="00FD11C5" w:rsidRDefault="00FD11C5" w:rsidP="00FD11C5">
            <w:pPr>
              <w:pStyle w:val="aff1"/>
            </w:pPr>
            <w:r>
              <w:t>Студент</w:t>
            </w:r>
          </w:p>
        </w:tc>
      </w:tr>
      <w:tr w:rsidR="00FD11C5" w14:paraId="66385BA3" w14:textId="77777777" w:rsidTr="00D2078F">
        <w:trPr>
          <w:jc w:val="center"/>
        </w:trPr>
        <w:tc>
          <w:tcPr>
            <w:tcW w:w="1814" w:type="dxa"/>
            <w:vAlign w:val="center"/>
          </w:tcPr>
          <w:p w14:paraId="57D47270" w14:textId="77777777" w:rsidR="00FD11C5" w:rsidRDefault="00FD11C5" w:rsidP="00FD11C5">
            <w:pPr>
              <w:pStyle w:val="aff1"/>
            </w:pPr>
            <w:r>
              <w:t>course_id</w:t>
            </w:r>
          </w:p>
        </w:tc>
        <w:tc>
          <w:tcPr>
            <w:tcW w:w="1701" w:type="dxa"/>
            <w:vAlign w:val="center"/>
          </w:tcPr>
          <w:p w14:paraId="0C3727A7" w14:textId="77777777" w:rsidR="00FD11C5" w:rsidRDefault="00FD11C5" w:rsidP="00FD11C5">
            <w:pPr>
              <w:pStyle w:val="aff1"/>
            </w:pPr>
            <w:r>
              <w:t>BIGINT</w:t>
            </w:r>
          </w:p>
        </w:tc>
        <w:tc>
          <w:tcPr>
            <w:tcW w:w="2835" w:type="dxa"/>
            <w:vAlign w:val="center"/>
          </w:tcPr>
          <w:p w14:paraId="3AF8F9E6" w14:textId="77777777" w:rsidR="00FD11C5" w:rsidRPr="005C2FCA" w:rsidRDefault="00FD11C5" w:rsidP="00FD11C5">
            <w:pPr>
              <w:pStyle w:val="aff1"/>
              <w:rPr>
                <w:lang w:val="en-US"/>
              </w:rPr>
            </w:pPr>
            <w:r>
              <w:rPr>
                <w:lang w:val="en-US"/>
              </w:rPr>
              <w:t>NOT NULL, FK → courses(id) ON DELETE CASCADE</w:t>
            </w:r>
          </w:p>
        </w:tc>
        <w:tc>
          <w:tcPr>
            <w:tcW w:w="3402" w:type="dxa"/>
            <w:vAlign w:val="center"/>
          </w:tcPr>
          <w:p w14:paraId="7C97CA49" w14:textId="77777777" w:rsidR="00FD11C5" w:rsidRDefault="00FD11C5" w:rsidP="00FD11C5">
            <w:pPr>
              <w:pStyle w:val="aff1"/>
            </w:pPr>
            <w:r>
              <w:t>Курс</w:t>
            </w:r>
          </w:p>
        </w:tc>
      </w:tr>
      <w:tr w:rsidR="00FD11C5" w14:paraId="43C92EE1" w14:textId="77777777" w:rsidTr="00D2078F">
        <w:trPr>
          <w:jc w:val="center"/>
        </w:trPr>
        <w:tc>
          <w:tcPr>
            <w:tcW w:w="1814" w:type="dxa"/>
            <w:vAlign w:val="center"/>
          </w:tcPr>
          <w:p w14:paraId="1B2065A4" w14:textId="77777777" w:rsidR="00FD11C5" w:rsidRDefault="00FD11C5" w:rsidP="00FD11C5">
            <w:pPr>
              <w:pStyle w:val="aff1"/>
            </w:pPr>
            <w:r>
              <w:t>status</w:t>
            </w:r>
          </w:p>
        </w:tc>
        <w:tc>
          <w:tcPr>
            <w:tcW w:w="1701" w:type="dxa"/>
            <w:vAlign w:val="center"/>
          </w:tcPr>
          <w:p w14:paraId="44E80DDC" w14:textId="77777777" w:rsidR="00FD11C5" w:rsidRDefault="00FD11C5" w:rsidP="00FD11C5">
            <w:pPr>
              <w:pStyle w:val="aff1"/>
            </w:pPr>
            <w:r>
              <w:t>VARCHAR(20)</w:t>
            </w:r>
          </w:p>
        </w:tc>
        <w:tc>
          <w:tcPr>
            <w:tcW w:w="2835" w:type="dxa"/>
            <w:vAlign w:val="center"/>
          </w:tcPr>
          <w:p w14:paraId="15687D20" w14:textId="77777777" w:rsidR="00FD11C5" w:rsidRDefault="00FD11C5" w:rsidP="00FD11C5">
            <w:pPr>
              <w:pStyle w:val="aff1"/>
            </w:pPr>
            <w:r>
              <w:t>NOT NULL, DEFAULT 'active'</w:t>
            </w:r>
          </w:p>
        </w:tc>
        <w:tc>
          <w:tcPr>
            <w:tcW w:w="3402" w:type="dxa"/>
            <w:vAlign w:val="center"/>
          </w:tcPr>
          <w:p w14:paraId="6495040C" w14:textId="77777777" w:rsidR="00FD11C5" w:rsidRDefault="00FD11C5" w:rsidP="00FD11C5">
            <w:pPr>
              <w:pStyle w:val="aff1"/>
            </w:pPr>
            <w:r>
              <w:t>Статус прохождения</w:t>
            </w:r>
          </w:p>
        </w:tc>
      </w:tr>
      <w:tr w:rsidR="00FD11C5" w14:paraId="1DB0CC66" w14:textId="77777777" w:rsidTr="00D2078F">
        <w:trPr>
          <w:jc w:val="center"/>
        </w:trPr>
        <w:tc>
          <w:tcPr>
            <w:tcW w:w="1814" w:type="dxa"/>
            <w:vAlign w:val="center"/>
          </w:tcPr>
          <w:p w14:paraId="18184482" w14:textId="77777777" w:rsidR="00FD11C5" w:rsidRDefault="00FD11C5" w:rsidP="00FD11C5">
            <w:pPr>
              <w:pStyle w:val="aff1"/>
            </w:pPr>
            <w:r>
              <w:t>enrolled_at</w:t>
            </w:r>
          </w:p>
        </w:tc>
        <w:tc>
          <w:tcPr>
            <w:tcW w:w="1701" w:type="dxa"/>
            <w:vAlign w:val="center"/>
          </w:tcPr>
          <w:p w14:paraId="7608EFBD" w14:textId="77777777" w:rsidR="00FD11C5" w:rsidRDefault="00FD11C5" w:rsidP="00FD11C5">
            <w:pPr>
              <w:pStyle w:val="aff1"/>
            </w:pPr>
            <w:r>
              <w:t>TIMESTAMPTZ</w:t>
            </w:r>
          </w:p>
        </w:tc>
        <w:tc>
          <w:tcPr>
            <w:tcW w:w="2835" w:type="dxa"/>
            <w:vAlign w:val="center"/>
          </w:tcPr>
          <w:p w14:paraId="4FE20E8F" w14:textId="77777777" w:rsidR="00FD11C5" w:rsidRDefault="00FD11C5" w:rsidP="00FD11C5">
            <w:pPr>
              <w:pStyle w:val="aff1"/>
            </w:pPr>
            <w:r>
              <w:t>NOT NULL, DEFAULT now()</w:t>
            </w:r>
          </w:p>
        </w:tc>
        <w:tc>
          <w:tcPr>
            <w:tcW w:w="3402" w:type="dxa"/>
            <w:vAlign w:val="center"/>
          </w:tcPr>
          <w:p w14:paraId="2E55692E" w14:textId="77777777" w:rsidR="00FD11C5" w:rsidRDefault="00FD11C5" w:rsidP="00FD11C5">
            <w:pPr>
              <w:pStyle w:val="aff1"/>
            </w:pPr>
            <w:r>
              <w:t>Дата записи</w:t>
            </w:r>
          </w:p>
        </w:tc>
      </w:tr>
    </w:tbl>
    <w:p w14:paraId="229E31DC" w14:textId="77777777" w:rsidR="00FD11C5" w:rsidRDefault="00FD11C5" w:rsidP="00FD11C5"/>
    <w:p w14:paraId="29EB7F5E" w14:textId="77777777" w:rsidR="00FD11C5" w:rsidRPr="005C2FCA" w:rsidRDefault="00FD11C5" w:rsidP="00F437E2">
      <w:pPr>
        <w:pStyle w:val="1-"/>
      </w:pPr>
      <w:r>
        <w:t>Дополнительное ограничение: UNIQUE (student_id, course_id) — запрет повторной записи одного студента на один курс.</w:t>
      </w:r>
    </w:p>
    <w:p w14:paraId="4B9C36AD" w14:textId="77777777" w:rsidR="00FD11C5" w:rsidRPr="005C2FCA" w:rsidRDefault="00FD11C5" w:rsidP="00FD11C5">
      <w:pPr>
        <w:rPr>
          <w:lang w:val="ru-RU"/>
        </w:rPr>
      </w:pPr>
    </w:p>
    <w:p w14:paraId="4A8206B3" w14:textId="77777777" w:rsidR="00FD11C5" w:rsidRPr="00F437E2" w:rsidRDefault="00FD11C5" w:rsidP="00F437E2">
      <w:pPr>
        <w:pStyle w:val="1-"/>
        <w:rPr>
          <w:b/>
          <w:bCs/>
        </w:rPr>
      </w:pPr>
      <w:r>
        <w:rPr>
          <w:rFonts w:eastAsia="Times New Roman"/>
          <w:b/>
          <w:bCs/>
        </w:rPr>
        <w:t>Основные правила целостности и работы с данными</w:t>
      </w:r>
    </w:p>
    <w:p w14:paraId="7947DACA" w14:textId="3E816CBA" w:rsidR="00FD11C5" w:rsidRPr="00FD11C5" w:rsidRDefault="00FD11C5" w:rsidP="00F437E2">
      <w:pPr>
        <w:pStyle w:val="1-"/>
        <w:numPr>
          <w:ilvl w:val="0"/>
          <w:numId w:val="50"/>
        </w:numPr>
      </w:pPr>
      <w:r>
        <w:t>users.email, roles.name и categories.name являются уникальными;</w:t>
      </w:r>
    </w:p>
    <w:p w14:paraId="54A16873" w14:textId="2A45ADD4" w:rsidR="00FD11C5" w:rsidRPr="00FD11C5" w:rsidRDefault="00FD11C5" w:rsidP="00F437E2">
      <w:pPr>
        <w:pStyle w:val="1-"/>
        <w:numPr>
          <w:ilvl w:val="0"/>
          <w:numId w:val="50"/>
        </w:numPr>
      </w:pPr>
      <w:r>
        <w:t>пара (student_id, course_id) в enrollments не допускает повторной записи студента на один курс;</w:t>
      </w:r>
    </w:p>
    <w:p w14:paraId="4F30E15D" w14:textId="61CEE64C" w:rsidR="00FD11C5" w:rsidRPr="00FD11C5" w:rsidRDefault="00FD11C5" w:rsidP="00F437E2">
      <w:pPr>
        <w:pStyle w:val="1-"/>
        <w:numPr>
          <w:ilvl w:val="0"/>
          <w:numId w:val="50"/>
        </w:numPr>
      </w:pPr>
      <w:r>
        <w:t>пара (course_id, order_num) в modules обеспечивает уникальный порядок модулей внутри курса;</w:t>
      </w:r>
    </w:p>
    <w:p w14:paraId="2142819B" w14:textId="43058C3A" w:rsidR="00FD11C5" w:rsidRPr="00FD11C5" w:rsidRDefault="00FD11C5" w:rsidP="00F437E2">
      <w:pPr>
        <w:pStyle w:val="1-"/>
        <w:numPr>
          <w:ilvl w:val="0"/>
          <w:numId w:val="50"/>
        </w:numPr>
      </w:pPr>
      <w:r>
        <w:t>роль пользователя определяется внешним ключом users.role_id на таблицу roles, что позволяет добавлять новые роли без изменения схемы; для статуса записи используется ограничение CHECK на допустимые значения;</w:t>
      </w:r>
    </w:p>
    <w:p w14:paraId="0F72E277" w14:textId="7961796A" w:rsidR="00FD11C5" w:rsidRPr="00FD11C5" w:rsidRDefault="00FD11C5" w:rsidP="00F437E2">
      <w:pPr>
        <w:pStyle w:val="1-"/>
        <w:numPr>
          <w:ilvl w:val="0"/>
          <w:numId w:val="50"/>
        </w:numPr>
      </w:pPr>
      <w:r>
        <w:t>внешний ключ курса на автора использует ON DELETE RESTRICT, что предотвращает удаление преподавателя при наличии созданных им курсов;</w:t>
      </w:r>
    </w:p>
    <w:p w14:paraId="4566A9D3" w14:textId="00074358" w:rsidR="00FD11C5" w:rsidRPr="00FD11C5" w:rsidRDefault="00FD11C5" w:rsidP="00F437E2">
      <w:pPr>
        <w:pStyle w:val="1-"/>
        <w:numPr>
          <w:ilvl w:val="0"/>
          <w:numId w:val="50"/>
        </w:numPr>
      </w:pPr>
      <w:r>
        <w:lastRenderedPageBreak/>
        <w:t>для модулей и записей на курсы используется ON DELETE CASCADE;</w:t>
      </w:r>
    </w:p>
    <w:p w14:paraId="0E8DDF25" w14:textId="78255123" w:rsidR="00FD11C5" w:rsidRPr="00FD11C5" w:rsidRDefault="00FD11C5" w:rsidP="00F437E2">
      <w:pPr>
        <w:pStyle w:val="1-"/>
        <w:numPr>
          <w:ilvl w:val="0"/>
          <w:numId w:val="50"/>
        </w:numPr>
        <w:rPr>
          <w:lang w:val="en-US"/>
        </w:rPr>
      </w:pPr>
      <w:r>
        <w:t>предусмотрены</w:t>
      </w:r>
      <w:r>
        <w:rPr>
          <w:lang w:val="en-US"/>
        </w:rPr>
        <w:t xml:space="preserve"> </w:t>
      </w:r>
      <w:r>
        <w:t>индексы</w:t>
      </w:r>
      <w:r>
        <w:rPr>
          <w:lang w:val="en-US"/>
        </w:rPr>
        <w:t xml:space="preserve"> </w:t>
      </w:r>
      <w:r>
        <w:t>по</w:t>
      </w:r>
      <w:r>
        <w:rPr>
          <w:lang w:val="en-US"/>
        </w:rPr>
        <w:t xml:space="preserve"> </w:t>
      </w:r>
      <w:r>
        <w:t>полям</w:t>
      </w:r>
      <w:r>
        <w:rPr>
          <w:lang w:val="en-US"/>
        </w:rPr>
        <w:t xml:space="preserve"> </w:t>
      </w:r>
      <w:r>
        <w:t>частых</w:t>
      </w:r>
      <w:r>
        <w:rPr>
          <w:lang w:val="en-US"/>
        </w:rPr>
        <w:t xml:space="preserve"> </w:t>
      </w:r>
      <w:r>
        <w:t>выборок</w:t>
      </w:r>
      <w:r>
        <w:rPr>
          <w:lang w:val="en-US"/>
        </w:rPr>
        <w:t>: users(role_id), courses(category_id), courses(author_id), enrollments(student_id), enrollments(course_id), modules(course_id);</w:t>
      </w:r>
    </w:p>
    <w:p w14:paraId="73B63999" w14:textId="4EBD810E" w:rsidR="00FD11C5" w:rsidRPr="00FD11C5" w:rsidRDefault="00FD11C5" w:rsidP="0089490A">
      <w:pPr>
        <w:pStyle w:val="1-"/>
        <w:numPr>
          <w:ilvl w:val="0"/>
          <w:numId w:val="50"/>
        </w:numPr>
      </w:pPr>
      <w:r>
        <w:t>пароли хранятся только в виде хешей, без сохранения исходных значений.</w:t>
      </w:r>
    </w:p>
    <w:p w14:paraId="16445B2D" w14:textId="77777777" w:rsidR="00FB3613" w:rsidRPr="00FD11C5" w:rsidRDefault="00FB3613" w:rsidP="00FD11C5">
      <w:pPr>
        <w:rPr>
          <w:lang w:val="ru-RU"/>
        </w:rPr>
      </w:pPr>
    </w:p>
    <w:sectPr w:rsidR="00FB3613" w:rsidRPr="00FD11C5" w:rsidSect="00B5339B">
      <w:footerReference w:type="default" r:id="rId10"/>
      <w:footerReference w:type="first" r:id="rId11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24EC2" w14:textId="77777777" w:rsidR="003D35B7" w:rsidRDefault="003D35B7">
      <w:r>
        <w:separator/>
      </w:r>
    </w:p>
  </w:endnote>
  <w:endnote w:type="continuationSeparator" w:id="0">
    <w:p w14:paraId="6F98D644" w14:textId="77777777" w:rsidR="003D35B7" w:rsidRDefault="003D3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3255741"/>
      <w:docPartObj>
        <w:docPartGallery w:val="Page Numbers (Bottom of Page)"/>
        <w:docPartUnique/>
      </w:docPartObj>
    </w:sdtPr>
    <w:sdtContent>
      <w:p w14:paraId="56BB640C" w14:textId="77777777" w:rsidR="00256979" w:rsidRDefault="0025697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7A28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8BC4E" w14:textId="77777777" w:rsidR="00256979" w:rsidRDefault="00256979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EB327" w14:textId="77777777" w:rsidR="003D35B7" w:rsidRDefault="003D35B7">
      <w:r>
        <w:separator/>
      </w:r>
    </w:p>
  </w:footnote>
  <w:footnote w:type="continuationSeparator" w:id="0">
    <w:p w14:paraId="40F1BB16" w14:textId="77777777" w:rsidR="003D35B7" w:rsidRDefault="003D35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165387C"/>
    <w:multiLevelType w:val="hybridMultilevel"/>
    <w:tmpl w:val="594C4D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-142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567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080D02BE"/>
    <w:multiLevelType w:val="hybridMultilevel"/>
    <w:tmpl w:val="D59C4B76"/>
    <w:lvl w:ilvl="0" w:tplc="308273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8A127C7"/>
    <w:multiLevelType w:val="hybridMultilevel"/>
    <w:tmpl w:val="6FEC4F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FE198A"/>
    <w:multiLevelType w:val="hybridMultilevel"/>
    <w:tmpl w:val="D974B53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411AD6"/>
    <w:multiLevelType w:val="hybridMultilevel"/>
    <w:tmpl w:val="07B641A0"/>
    <w:lvl w:ilvl="0" w:tplc="308273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1829CE"/>
    <w:multiLevelType w:val="hybridMultilevel"/>
    <w:tmpl w:val="BB1463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C961381"/>
    <w:multiLevelType w:val="multilevel"/>
    <w:tmpl w:val="03B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A2D40"/>
    <w:multiLevelType w:val="hybridMultilevel"/>
    <w:tmpl w:val="3AE86426"/>
    <w:lvl w:ilvl="0" w:tplc="3E3E3470">
      <w:start w:val="1"/>
      <w:numFmt w:val="decimal"/>
      <w:lvlText w:val="%1."/>
      <w:lvlJc w:val="left"/>
      <w:pPr>
        <w:ind w:left="1696" w:hanging="98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1248757C"/>
    <w:multiLevelType w:val="multilevel"/>
    <w:tmpl w:val="DC98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B69DE"/>
    <w:multiLevelType w:val="hybridMultilevel"/>
    <w:tmpl w:val="8AB47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871890"/>
    <w:multiLevelType w:val="multilevel"/>
    <w:tmpl w:val="F42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33BA9"/>
    <w:multiLevelType w:val="hybridMultilevel"/>
    <w:tmpl w:val="F8BCFE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C4836B0"/>
    <w:multiLevelType w:val="hybridMultilevel"/>
    <w:tmpl w:val="81BEE3D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1CD71AD7"/>
    <w:multiLevelType w:val="hybridMultilevel"/>
    <w:tmpl w:val="B2FE68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D4812EF"/>
    <w:multiLevelType w:val="hybridMultilevel"/>
    <w:tmpl w:val="08E0EAE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1D65505A"/>
    <w:multiLevelType w:val="hybridMultilevel"/>
    <w:tmpl w:val="78782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16E294F"/>
    <w:multiLevelType w:val="hybridMultilevel"/>
    <w:tmpl w:val="CEB20E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5916C6A"/>
    <w:multiLevelType w:val="hybridMultilevel"/>
    <w:tmpl w:val="B574D98E"/>
    <w:lvl w:ilvl="0" w:tplc="308273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78C4D4C"/>
    <w:multiLevelType w:val="multilevel"/>
    <w:tmpl w:val="4C10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3E015B"/>
    <w:multiLevelType w:val="hybridMultilevel"/>
    <w:tmpl w:val="48C067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F6E4470"/>
    <w:multiLevelType w:val="multilevel"/>
    <w:tmpl w:val="9AA4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B4123F"/>
    <w:multiLevelType w:val="multilevel"/>
    <w:tmpl w:val="43A6A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B82997"/>
    <w:multiLevelType w:val="hybridMultilevel"/>
    <w:tmpl w:val="A4C6D322"/>
    <w:lvl w:ilvl="0" w:tplc="308273E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31C22840"/>
    <w:multiLevelType w:val="hybridMultilevel"/>
    <w:tmpl w:val="1E167E6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63B45F5"/>
    <w:multiLevelType w:val="hybridMultilevel"/>
    <w:tmpl w:val="028C22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9790928"/>
    <w:multiLevelType w:val="hybridMultilevel"/>
    <w:tmpl w:val="47B8F51C"/>
    <w:lvl w:ilvl="0" w:tplc="308273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BDF1124"/>
    <w:multiLevelType w:val="hybridMultilevel"/>
    <w:tmpl w:val="4A8AF390"/>
    <w:lvl w:ilvl="0" w:tplc="308273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3DC335B8"/>
    <w:multiLevelType w:val="hybridMultilevel"/>
    <w:tmpl w:val="32EAA45A"/>
    <w:lvl w:ilvl="0" w:tplc="308273E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1" w15:restartNumberingAfterBreak="0">
    <w:nsid w:val="408869CC"/>
    <w:multiLevelType w:val="hybridMultilevel"/>
    <w:tmpl w:val="0274603E"/>
    <w:lvl w:ilvl="0" w:tplc="B4828636">
      <w:start w:val="1"/>
      <w:numFmt w:val="decimal"/>
      <w:suff w:val="space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0D60EFF"/>
    <w:multiLevelType w:val="hybridMultilevel"/>
    <w:tmpl w:val="02F4BB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3927576"/>
    <w:multiLevelType w:val="hybridMultilevel"/>
    <w:tmpl w:val="15E2FE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C161D02"/>
    <w:multiLevelType w:val="hybridMultilevel"/>
    <w:tmpl w:val="3968A312"/>
    <w:lvl w:ilvl="0" w:tplc="308273E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5" w15:restartNumberingAfterBreak="0">
    <w:nsid w:val="4C3B2FB0"/>
    <w:multiLevelType w:val="hybridMultilevel"/>
    <w:tmpl w:val="74600C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2E31F2B"/>
    <w:multiLevelType w:val="multilevel"/>
    <w:tmpl w:val="C34A75D4"/>
    <w:numStyleLink w:val="a"/>
  </w:abstractNum>
  <w:abstractNum w:abstractNumId="37" w15:restartNumberingAfterBreak="0">
    <w:nsid w:val="53A10DE7"/>
    <w:multiLevelType w:val="hybridMultilevel"/>
    <w:tmpl w:val="F79CA32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3A77421"/>
    <w:multiLevelType w:val="hybridMultilevel"/>
    <w:tmpl w:val="891EC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EB0B8F"/>
    <w:multiLevelType w:val="hybridMultilevel"/>
    <w:tmpl w:val="4C9C65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5740678F"/>
    <w:multiLevelType w:val="hybridMultilevel"/>
    <w:tmpl w:val="0AFA7FB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8B904E9"/>
    <w:multiLevelType w:val="hybridMultilevel"/>
    <w:tmpl w:val="0AB296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60EF0712"/>
    <w:multiLevelType w:val="hybridMultilevel"/>
    <w:tmpl w:val="3E84D334"/>
    <w:lvl w:ilvl="0" w:tplc="45FE7C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DA4196"/>
    <w:multiLevelType w:val="hybridMultilevel"/>
    <w:tmpl w:val="9F46E43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4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807CD0"/>
    <w:multiLevelType w:val="hybridMultilevel"/>
    <w:tmpl w:val="15C487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135D61"/>
    <w:multiLevelType w:val="hybridMultilevel"/>
    <w:tmpl w:val="44527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A100C7"/>
    <w:multiLevelType w:val="hybridMultilevel"/>
    <w:tmpl w:val="48DC92FC"/>
    <w:lvl w:ilvl="0" w:tplc="308273E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8" w15:restartNumberingAfterBreak="0">
    <w:nsid w:val="7CDD76DF"/>
    <w:multiLevelType w:val="hybridMultilevel"/>
    <w:tmpl w:val="4A96D264"/>
    <w:lvl w:ilvl="0" w:tplc="308273E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9" w15:restartNumberingAfterBreak="0">
    <w:nsid w:val="7F891196"/>
    <w:multiLevelType w:val="hybridMultilevel"/>
    <w:tmpl w:val="CBF61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46925642">
    <w:abstractNumId w:val="44"/>
  </w:num>
  <w:num w:numId="2" w16cid:durableId="1349139826">
    <w:abstractNumId w:val="10"/>
  </w:num>
  <w:num w:numId="3" w16cid:durableId="1333920119">
    <w:abstractNumId w:val="2"/>
  </w:num>
  <w:num w:numId="4" w16cid:durableId="36007690">
    <w:abstractNumId w:val="36"/>
  </w:num>
  <w:num w:numId="5" w16cid:durableId="1298680565">
    <w:abstractNumId w:val="23"/>
  </w:num>
  <w:num w:numId="6" w16cid:durableId="484393135">
    <w:abstractNumId w:val="11"/>
  </w:num>
  <w:num w:numId="7" w16cid:durableId="172037457">
    <w:abstractNumId w:val="8"/>
  </w:num>
  <w:num w:numId="8" w16cid:durableId="2135517094">
    <w:abstractNumId w:val="21"/>
  </w:num>
  <w:num w:numId="9" w16cid:durableId="1615020479">
    <w:abstractNumId w:val="13"/>
  </w:num>
  <w:num w:numId="10" w16cid:durableId="1661498824">
    <w:abstractNumId w:val="24"/>
  </w:num>
  <w:num w:numId="11" w16cid:durableId="389692710">
    <w:abstractNumId w:val="14"/>
  </w:num>
  <w:num w:numId="12" w16cid:durableId="639574625">
    <w:abstractNumId w:val="7"/>
  </w:num>
  <w:num w:numId="13" w16cid:durableId="1310787178">
    <w:abstractNumId w:val="27"/>
  </w:num>
  <w:num w:numId="14" w16cid:durableId="754127231">
    <w:abstractNumId w:val="45"/>
  </w:num>
  <w:num w:numId="15" w16cid:durableId="1508059093">
    <w:abstractNumId w:val="33"/>
  </w:num>
  <w:num w:numId="16" w16cid:durableId="1322003519">
    <w:abstractNumId w:val="22"/>
  </w:num>
  <w:num w:numId="17" w16cid:durableId="2137136578">
    <w:abstractNumId w:val="32"/>
  </w:num>
  <w:num w:numId="18" w16cid:durableId="362751969">
    <w:abstractNumId w:val="31"/>
  </w:num>
  <w:num w:numId="19" w16cid:durableId="1755779868">
    <w:abstractNumId w:val="37"/>
  </w:num>
  <w:num w:numId="20" w16cid:durableId="3176546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27081145">
    <w:abstractNumId w:val="0"/>
  </w:num>
  <w:num w:numId="22" w16cid:durableId="867330864">
    <w:abstractNumId w:val="46"/>
  </w:num>
  <w:num w:numId="23" w16cid:durableId="156459872">
    <w:abstractNumId w:val="42"/>
  </w:num>
  <w:num w:numId="24" w16cid:durableId="1461652669">
    <w:abstractNumId w:val="38"/>
  </w:num>
  <w:num w:numId="25" w16cid:durableId="1596280265">
    <w:abstractNumId w:val="43"/>
  </w:num>
  <w:num w:numId="26" w16cid:durableId="2017073038">
    <w:abstractNumId w:val="39"/>
  </w:num>
  <w:num w:numId="27" w16cid:durableId="530530481">
    <w:abstractNumId w:val="47"/>
  </w:num>
  <w:num w:numId="28" w16cid:durableId="1160656480">
    <w:abstractNumId w:val="30"/>
  </w:num>
  <w:num w:numId="29" w16cid:durableId="504978398">
    <w:abstractNumId w:val="29"/>
  </w:num>
  <w:num w:numId="30" w16cid:durableId="1341588977">
    <w:abstractNumId w:val="25"/>
  </w:num>
  <w:num w:numId="31" w16cid:durableId="369110265">
    <w:abstractNumId w:val="6"/>
  </w:num>
  <w:num w:numId="32" w16cid:durableId="1508247238">
    <w:abstractNumId w:val="48"/>
  </w:num>
  <w:num w:numId="33" w16cid:durableId="1699089681">
    <w:abstractNumId w:val="3"/>
  </w:num>
  <w:num w:numId="34" w16cid:durableId="2107531237">
    <w:abstractNumId w:val="17"/>
  </w:num>
  <w:num w:numId="35" w16cid:durableId="645623106">
    <w:abstractNumId w:val="20"/>
  </w:num>
  <w:num w:numId="36" w16cid:durableId="177936320">
    <w:abstractNumId w:val="34"/>
  </w:num>
  <w:num w:numId="37" w16cid:durableId="527372973">
    <w:abstractNumId w:val="28"/>
  </w:num>
  <w:num w:numId="38" w16cid:durableId="1206914359">
    <w:abstractNumId w:val="15"/>
  </w:num>
  <w:num w:numId="39" w16cid:durableId="1667244413">
    <w:abstractNumId w:val="49"/>
  </w:num>
  <w:num w:numId="40" w16cid:durableId="1777824669">
    <w:abstractNumId w:val="16"/>
  </w:num>
  <w:num w:numId="41" w16cid:durableId="2028484297">
    <w:abstractNumId w:val="4"/>
  </w:num>
  <w:num w:numId="42" w16cid:durableId="1855728668">
    <w:abstractNumId w:val="5"/>
  </w:num>
  <w:num w:numId="43" w16cid:durableId="677194986">
    <w:abstractNumId w:val="35"/>
  </w:num>
  <w:num w:numId="44" w16cid:durableId="471409506">
    <w:abstractNumId w:val="19"/>
  </w:num>
  <w:num w:numId="45" w16cid:durableId="365640294">
    <w:abstractNumId w:val="12"/>
  </w:num>
  <w:num w:numId="46" w16cid:durableId="477386083">
    <w:abstractNumId w:val="40"/>
  </w:num>
  <w:num w:numId="47" w16cid:durableId="1721516563">
    <w:abstractNumId w:val="26"/>
  </w:num>
  <w:num w:numId="48" w16cid:durableId="807943680">
    <w:abstractNumId w:val="41"/>
  </w:num>
  <w:num w:numId="49" w16cid:durableId="1383363428">
    <w:abstractNumId w:val="1"/>
  </w:num>
  <w:num w:numId="50" w16cid:durableId="37970227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5A"/>
    <w:rsid w:val="00000290"/>
    <w:rsid w:val="00000458"/>
    <w:rsid w:val="00000999"/>
    <w:rsid w:val="00000CA4"/>
    <w:rsid w:val="000013C1"/>
    <w:rsid w:val="00001975"/>
    <w:rsid w:val="00002BBE"/>
    <w:rsid w:val="00003328"/>
    <w:rsid w:val="0000355A"/>
    <w:rsid w:val="00003E91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0D9E"/>
    <w:rsid w:val="00022241"/>
    <w:rsid w:val="0002283B"/>
    <w:rsid w:val="00022F12"/>
    <w:rsid w:val="00023387"/>
    <w:rsid w:val="00023BF0"/>
    <w:rsid w:val="00023DE3"/>
    <w:rsid w:val="0002457D"/>
    <w:rsid w:val="0002506C"/>
    <w:rsid w:val="000254F5"/>
    <w:rsid w:val="0002706D"/>
    <w:rsid w:val="0002740F"/>
    <w:rsid w:val="00031A67"/>
    <w:rsid w:val="00031C09"/>
    <w:rsid w:val="0003295E"/>
    <w:rsid w:val="00033514"/>
    <w:rsid w:val="00035933"/>
    <w:rsid w:val="00035C8E"/>
    <w:rsid w:val="00036DE1"/>
    <w:rsid w:val="00036FC7"/>
    <w:rsid w:val="0004136C"/>
    <w:rsid w:val="000426D8"/>
    <w:rsid w:val="00043400"/>
    <w:rsid w:val="00043917"/>
    <w:rsid w:val="0004563C"/>
    <w:rsid w:val="00045DCB"/>
    <w:rsid w:val="00046376"/>
    <w:rsid w:val="000466EB"/>
    <w:rsid w:val="00050FA5"/>
    <w:rsid w:val="00051597"/>
    <w:rsid w:val="00053D28"/>
    <w:rsid w:val="0005494D"/>
    <w:rsid w:val="000558E6"/>
    <w:rsid w:val="00057047"/>
    <w:rsid w:val="00057730"/>
    <w:rsid w:val="000606BA"/>
    <w:rsid w:val="00060795"/>
    <w:rsid w:val="000636BC"/>
    <w:rsid w:val="00065D35"/>
    <w:rsid w:val="00066CBB"/>
    <w:rsid w:val="000676CD"/>
    <w:rsid w:val="000679CB"/>
    <w:rsid w:val="000679E3"/>
    <w:rsid w:val="00070449"/>
    <w:rsid w:val="000707D3"/>
    <w:rsid w:val="00071A60"/>
    <w:rsid w:val="00071D5E"/>
    <w:rsid w:val="000727DB"/>
    <w:rsid w:val="000748B9"/>
    <w:rsid w:val="000756D1"/>
    <w:rsid w:val="00083340"/>
    <w:rsid w:val="000836DC"/>
    <w:rsid w:val="00083E6A"/>
    <w:rsid w:val="0008603A"/>
    <w:rsid w:val="000904E2"/>
    <w:rsid w:val="00091442"/>
    <w:rsid w:val="00092FC0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206D"/>
    <w:rsid w:val="000A33EA"/>
    <w:rsid w:val="000A3943"/>
    <w:rsid w:val="000A482C"/>
    <w:rsid w:val="000A7CEE"/>
    <w:rsid w:val="000B01A1"/>
    <w:rsid w:val="000B02B5"/>
    <w:rsid w:val="000B25FA"/>
    <w:rsid w:val="000B30CF"/>
    <w:rsid w:val="000B30E9"/>
    <w:rsid w:val="000B3E08"/>
    <w:rsid w:val="000B5253"/>
    <w:rsid w:val="000B670A"/>
    <w:rsid w:val="000B76B9"/>
    <w:rsid w:val="000C06AC"/>
    <w:rsid w:val="000C19BC"/>
    <w:rsid w:val="000C35A6"/>
    <w:rsid w:val="000C47BA"/>
    <w:rsid w:val="000C5AA0"/>
    <w:rsid w:val="000C691F"/>
    <w:rsid w:val="000D06F9"/>
    <w:rsid w:val="000D0744"/>
    <w:rsid w:val="000D0B78"/>
    <w:rsid w:val="000D109E"/>
    <w:rsid w:val="000D1562"/>
    <w:rsid w:val="000D2953"/>
    <w:rsid w:val="000D2CE3"/>
    <w:rsid w:val="000D3A79"/>
    <w:rsid w:val="000D5517"/>
    <w:rsid w:val="000D5F4E"/>
    <w:rsid w:val="000D65DA"/>
    <w:rsid w:val="000D6731"/>
    <w:rsid w:val="000D6AA2"/>
    <w:rsid w:val="000D72E6"/>
    <w:rsid w:val="000D7570"/>
    <w:rsid w:val="000E04C3"/>
    <w:rsid w:val="000E1AFC"/>
    <w:rsid w:val="000E1E62"/>
    <w:rsid w:val="000E1F55"/>
    <w:rsid w:val="000E27F1"/>
    <w:rsid w:val="000E3278"/>
    <w:rsid w:val="000E3E69"/>
    <w:rsid w:val="000E4045"/>
    <w:rsid w:val="000E44D8"/>
    <w:rsid w:val="000E4CB3"/>
    <w:rsid w:val="000E4E0A"/>
    <w:rsid w:val="000E4E8E"/>
    <w:rsid w:val="000E5B0E"/>
    <w:rsid w:val="000E61EE"/>
    <w:rsid w:val="000E6E97"/>
    <w:rsid w:val="000E7750"/>
    <w:rsid w:val="000E7907"/>
    <w:rsid w:val="000E79C6"/>
    <w:rsid w:val="000F09E8"/>
    <w:rsid w:val="000F17F9"/>
    <w:rsid w:val="000F34B2"/>
    <w:rsid w:val="000F3997"/>
    <w:rsid w:val="000F5C9F"/>
    <w:rsid w:val="000F6014"/>
    <w:rsid w:val="000F6681"/>
    <w:rsid w:val="000F675D"/>
    <w:rsid w:val="000F6874"/>
    <w:rsid w:val="000F6D3D"/>
    <w:rsid w:val="000F7ED6"/>
    <w:rsid w:val="0010611F"/>
    <w:rsid w:val="00106684"/>
    <w:rsid w:val="00106FAD"/>
    <w:rsid w:val="0011060F"/>
    <w:rsid w:val="00111E6F"/>
    <w:rsid w:val="00111F83"/>
    <w:rsid w:val="0011238E"/>
    <w:rsid w:val="00112C81"/>
    <w:rsid w:val="00112F52"/>
    <w:rsid w:val="001149D1"/>
    <w:rsid w:val="001162B3"/>
    <w:rsid w:val="00116AAA"/>
    <w:rsid w:val="00120127"/>
    <w:rsid w:val="00120CA9"/>
    <w:rsid w:val="00120D72"/>
    <w:rsid w:val="001221B7"/>
    <w:rsid w:val="001222EC"/>
    <w:rsid w:val="00123B66"/>
    <w:rsid w:val="0012461D"/>
    <w:rsid w:val="00124C73"/>
    <w:rsid w:val="001255AD"/>
    <w:rsid w:val="00125885"/>
    <w:rsid w:val="00125C75"/>
    <w:rsid w:val="001270A6"/>
    <w:rsid w:val="00127954"/>
    <w:rsid w:val="00130B8E"/>
    <w:rsid w:val="00131AAF"/>
    <w:rsid w:val="001330D7"/>
    <w:rsid w:val="00134076"/>
    <w:rsid w:val="0013414D"/>
    <w:rsid w:val="00135451"/>
    <w:rsid w:val="00135EBD"/>
    <w:rsid w:val="00135F3D"/>
    <w:rsid w:val="001378AA"/>
    <w:rsid w:val="0014090E"/>
    <w:rsid w:val="00140C01"/>
    <w:rsid w:val="00142296"/>
    <w:rsid w:val="00142B3B"/>
    <w:rsid w:val="001440AE"/>
    <w:rsid w:val="00144260"/>
    <w:rsid w:val="00145AF3"/>
    <w:rsid w:val="0014694C"/>
    <w:rsid w:val="00150350"/>
    <w:rsid w:val="00150B0B"/>
    <w:rsid w:val="00152390"/>
    <w:rsid w:val="00152AC6"/>
    <w:rsid w:val="00152F85"/>
    <w:rsid w:val="00153BD9"/>
    <w:rsid w:val="00153D42"/>
    <w:rsid w:val="00155972"/>
    <w:rsid w:val="00155B94"/>
    <w:rsid w:val="00156766"/>
    <w:rsid w:val="0016011A"/>
    <w:rsid w:val="00160F75"/>
    <w:rsid w:val="00162758"/>
    <w:rsid w:val="00163ECB"/>
    <w:rsid w:val="00164A94"/>
    <w:rsid w:val="00165265"/>
    <w:rsid w:val="001671D7"/>
    <w:rsid w:val="001676BE"/>
    <w:rsid w:val="0017065F"/>
    <w:rsid w:val="0017158A"/>
    <w:rsid w:val="001717EA"/>
    <w:rsid w:val="00172D2E"/>
    <w:rsid w:val="00173460"/>
    <w:rsid w:val="00174DED"/>
    <w:rsid w:val="00174F35"/>
    <w:rsid w:val="001754D9"/>
    <w:rsid w:val="0017562D"/>
    <w:rsid w:val="0017709E"/>
    <w:rsid w:val="001801ED"/>
    <w:rsid w:val="00182A3B"/>
    <w:rsid w:val="00185E3A"/>
    <w:rsid w:val="00185FEC"/>
    <w:rsid w:val="001864C6"/>
    <w:rsid w:val="00186657"/>
    <w:rsid w:val="00186A57"/>
    <w:rsid w:val="00190447"/>
    <w:rsid w:val="001923CD"/>
    <w:rsid w:val="00192CF2"/>
    <w:rsid w:val="00193A2F"/>
    <w:rsid w:val="0019489A"/>
    <w:rsid w:val="00195869"/>
    <w:rsid w:val="00196280"/>
    <w:rsid w:val="0019637B"/>
    <w:rsid w:val="00197958"/>
    <w:rsid w:val="001A000A"/>
    <w:rsid w:val="001A00BB"/>
    <w:rsid w:val="001A04A1"/>
    <w:rsid w:val="001A0A95"/>
    <w:rsid w:val="001A1977"/>
    <w:rsid w:val="001A1E5C"/>
    <w:rsid w:val="001A23D9"/>
    <w:rsid w:val="001A2B14"/>
    <w:rsid w:val="001A324A"/>
    <w:rsid w:val="001A3C15"/>
    <w:rsid w:val="001A3F8B"/>
    <w:rsid w:val="001A4325"/>
    <w:rsid w:val="001A48EE"/>
    <w:rsid w:val="001A499F"/>
    <w:rsid w:val="001A6212"/>
    <w:rsid w:val="001A683D"/>
    <w:rsid w:val="001A7481"/>
    <w:rsid w:val="001B005F"/>
    <w:rsid w:val="001B0307"/>
    <w:rsid w:val="001B0F84"/>
    <w:rsid w:val="001B310E"/>
    <w:rsid w:val="001B3BAE"/>
    <w:rsid w:val="001B409D"/>
    <w:rsid w:val="001B42CE"/>
    <w:rsid w:val="001C018C"/>
    <w:rsid w:val="001C1EA9"/>
    <w:rsid w:val="001C235C"/>
    <w:rsid w:val="001C266F"/>
    <w:rsid w:val="001C4FC9"/>
    <w:rsid w:val="001C512F"/>
    <w:rsid w:val="001C58DF"/>
    <w:rsid w:val="001C6352"/>
    <w:rsid w:val="001C7B0B"/>
    <w:rsid w:val="001D019C"/>
    <w:rsid w:val="001D1057"/>
    <w:rsid w:val="001D21EF"/>
    <w:rsid w:val="001D2C26"/>
    <w:rsid w:val="001D3414"/>
    <w:rsid w:val="001D525A"/>
    <w:rsid w:val="001D5505"/>
    <w:rsid w:val="001D5868"/>
    <w:rsid w:val="001D6BA6"/>
    <w:rsid w:val="001E0602"/>
    <w:rsid w:val="001E0C60"/>
    <w:rsid w:val="001E252E"/>
    <w:rsid w:val="001E2ABE"/>
    <w:rsid w:val="001E2D16"/>
    <w:rsid w:val="001E3D7C"/>
    <w:rsid w:val="001E4383"/>
    <w:rsid w:val="001E4F22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1F5"/>
    <w:rsid w:val="001F56AE"/>
    <w:rsid w:val="001F6EB3"/>
    <w:rsid w:val="001F7191"/>
    <w:rsid w:val="001F770F"/>
    <w:rsid w:val="00200B90"/>
    <w:rsid w:val="00200CAD"/>
    <w:rsid w:val="002012B9"/>
    <w:rsid w:val="00203331"/>
    <w:rsid w:val="00203B88"/>
    <w:rsid w:val="00204923"/>
    <w:rsid w:val="00205668"/>
    <w:rsid w:val="00206424"/>
    <w:rsid w:val="00206763"/>
    <w:rsid w:val="00206C9B"/>
    <w:rsid w:val="00210850"/>
    <w:rsid w:val="00211420"/>
    <w:rsid w:val="0021214B"/>
    <w:rsid w:val="0021218F"/>
    <w:rsid w:val="002122FD"/>
    <w:rsid w:val="00212367"/>
    <w:rsid w:val="00212D44"/>
    <w:rsid w:val="00214752"/>
    <w:rsid w:val="00214AEB"/>
    <w:rsid w:val="002154D6"/>
    <w:rsid w:val="002156CB"/>
    <w:rsid w:val="002156F8"/>
    <w:rsid w:val="00216B7E"/>
    <w:rsid w:val="00216E82"/>
    <w:rsid w:val="002170A8"/>
    <w:rsid w:val="00217652"/>
    <w:rsid w:val="0022006A"/>
    <w:rsid w:val="002202C8"/>
    <w:rsid w:val="00220CCE"/>
    <w:rsid w:val="00224238"/>
    <w:rsid w:val="0022510C"/>
    <w:rsid w:val="00225292"/>
    <w:rsid w:val="0022615E"/>
    <w:rsid w:val="002269CA"/>
    <w:rsid w:val="00227160"/>
    <w:rsid w:val="002309B0"/>
    <w:rsid w:val="00233B3C"/>
    <w:rsid w:val="00233B4E"/>
    <w:rsid w:val="00234E50"/>
    <w:rsid w:val="00234F20"/>
    <w:rsid w:val="00235081"/>
    <w:rsid w:val="00241E85"/>
    <w:rsid w:val="00243C0F"/>
    <w:rsid w:val="00247472"/>
    <w:rsid w:val="0024756E"/>
    <w:rsid w:val="002508D0"/>
    <w:rsid w:val="00250F0C"/>
    <w:rsid w:val="00253990"/>
    <w:rsid w:val="002550A1"/>
    <w:rsid w:val="0025567A"/>
    <w:rsid w:val="002557F6"/>
    <w:rsid w:val="00256979"/>
    <w:rsid w:val="00260A06"/>
    <w:rsid w:val="0026103B"/>
    <w:rsid w:val="002618B1"/>
    <w:rsid w:val="00266182"/>
    <w:rsid w:val="00266DEA"/>
    <w:rsid w:val="002678AD"/>
    <w:rsid w:val="00270B10"/>
    <w:rsid w:val="00273A0B"/>
    <w:rsid w:val="00273B67"/>
    <w:rsid w:val="00273CF3"/>
    <w:rsid w:val="00274209"/>
    <w:rsid w:val="0027523A"/>
    <w:rsid w:val="00276F14"/>
    <w:rsid w:val="00277599"/>
    <w:rsid w:val="00277A5C"/>
    <w:rsid w:val="00277C89"/>
    <w:rsid w:val="0028159E"/>
    <w:rsid w:val="00282495"/>
    <w:rsid w:val="00285CC7"/>
    <w:rsid w:val="00287FF2"/>
    <w:rsid w:val="002902A8"/>
    <w:rsid w:val="002903D8"/>
    <w:rsid w:val="002906E0"/>
    <w:rsid w:val="0029130D"/>
    <w:rsid w:val="00291B9B"/>
    <w:rsid w:val="0029271F"/>
    <w:rsid w:val="0029363B"/>
    <w:rsid w:val="00293650"/>
    <w:rsid w:val="00293AB9"/>
    <w:rsid w:val="00294952"/>
    <w:rsid w:val="0029552B"/>
    <w:rsid w:val="0029594C"/>
    <w:rsid w:val="00295FCF"/>
    <w:rsid w:val="002960C8"/>
    <w:rsid w:val="002962DD"/>
    <w:rsid w:val="0029689D"/>
    <w:rsid w:val="002968F0"/>
    <w:rsid w:val="002A00D8"/>
    <w:rsid w:val="002A0BC2"/>
    <w:rsid w:val="002A0C91"/>
    <w:rsid w:val="002A0CB0"/>
    <w:rsid w:val="002A0E54"/>
    <w:rsid w:val="002A0FEC"/>
    <w:rsid w:val="002A3376"/>
    <w:rsid w:val="002A4ADC"/>
    <w:rsid w:val="002B00A2"/>
    <w:rsid w:val="002B0FF8"/>
    <w:rsid w:val="002B12E6"/>
    <w:rsid w:val="002B25EF"/>
    <w:rsid w:val="002B3088"/>
    <w:rsid w:val="002B3CE8"/>
    <w:rsid w:val="002B4438"/>
    <w:rsid w:val="002B7584"/>
    <w:rsid w:val="002B7B77"/>
    <w:rsid w:val="002C0239"/>
    <w:rsid w:val="002C0FD5"/>
    <w:rsid w:val="002C1E27"/>
    <w:rsid w:val="002C2043"/>
    <w:rsid w:val="002C2D76"/>
    <w:rsid w:val="002C2D84"/>
    <w:rsid w:val="002C3346"/>
    <w:rsid w:val="002C5FA1"/>
    <w:rsid w:val="002C6EA4"/>
    <w:rsid w:val="002C7753"/>
    <w:rsid w:val="002D00AE"/>
    <w:rsid w:val="002D17C4"/>
    <w:rsid w:val="002D4E48"/>
    <w:rsid w:val="002D4FEB"/>
    <w:rsid w:val="002D5586"/>
    <w:rsid w:val="002D68C3"/>
    <w:rsid w:val="002E2361"/>
    <w:rsid w:val="002E2E0A"/>
    <w:rsid w:val="002E3436"/>
    <w:rsid w:val="002E34B4"/>
    <w:rsid w:val="002E371A"/>
    <w:rsid w:val="002E3F8A"/>
    <w:rsid w:val="002E67CA"/>
    <w:rsid w:val="002E6B56"/>
    <w:rsid w:val="002E6C93"/>
    <w:rsid w:val="002E7AA2"/>
    <w:rsid w:val="002E7F4E"/>
    <w:rsid w:val="002F0B03"/>
    <w:rsid w:val="002F224F"/>
    <w:rsid w:val="002F22EA"/>
    <w:rsid w:val="002F2EB3"/>
    <w:rsid w:val="002F312B"/>
    <w:rsid w:val="002F37C9"/>
    <w:rsid w:val="002F431F"/>
    <w:rsid w:val="002F5073"/>
    <w:rsid w:val="002F5100"/>
    <w:rsid w:val="002F5454"/>
    <w:rsid w:val="002F7BE7"/>
    <w:rsid w:val="002F7D5E"/>
    <w:rsid w:val="003016F9"/>
    <w:rsid w:val="00304CF3"/>
    <w:rsid w:val="00305C82"/>
    <w:rsid w:val="003067FF"/>
    <w:rsid w:val="0030694B"/>
    <w:rsid w:val="0030752F"/>
    <w:rsid w:val="00307EE0"/>
    <w:rsid w:val="00310318"/>
    <w:rsid w:val="003110F9"/>
    <w:rsid w:val="00311200"/>
    <w:rsid w:val="003117DC"/>
    <w:rsid w:val="00312A75"/>
    <w:rsid w:val="00313B27"/>
    <w:rsid w:val="003148EE"/>
    <w:rsid w:val="00317A28"/>
    <w:rsid w:val="0032158C"/>
    <w:rsid w:val="00324098"/>
    <w:rsid w:val="00325123"/>
    <w:rsid w:val="00325714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37368"/>
    <w:rsid w:val="0034090C"/>
    <w:rsid w:val="00340DB0"/>
    <w:rsid w:val="003441F6"/>
    <w:rsid w:val="003442B7"/>
    <w:rsid w:val="0034443E"/>
    <w:rsid w:val="00345569"/>
    <w:rsid w:val="00350CC3"/>
    <w:rsid w:val="003512D5"/>
    <w:rsid w:val="003514AF"/>
    <w:rsid w:val="003523D9"/>
    <w:rsid w:val="00353168"/>
    <w:rsid w:val="00354856"/>
    <w:rsid w:val="00354F54"/>
    <w:rsid w:val="0035607B"/>
    <w:rsid w:val="00356B29"/>
    <w:rsid w:val="00357991"/>
    <w:rsid w:val="0036021D"/>
    <w:rsid w:val="003605D7"/>
    <w:rsid w:val="00360941"/>
    <w:rsid w:val="003638E5"/>
    <w:rsid w:val="00365BEB"/>
    <w:rsid w:val="00365E77"/>
    <w:rsid w:val="0037272D"/>
    <w:rsid w:val="003727CC"/>
    <w:rsid w:val="0037310C"/>
    <w:rsid w:val="003753E4"/>
    <w:rsid w:val="0037585C"/>
    <w:rsid w:val="00375E48"/>
    <w:rsid w:val="0037608C"/>
    <w:rsid w:val="00376AB7"/>
    <w:rsid w:val="00377263"/>
    <w:rsid w:val="0038091C"/>
    <w:rsid w:val="00381378"/>
    <w:rsid w:val="003824CF"/>
    <w:rsid w:val="00382D8B"/>
    <w:rsid w:val="0038328B"/>
    <w:rsid w:val="003837BE"/>
    <w:rsid w:val="00384948"/>
    <w:rsid w:val="00384A80"/>
    <w:rsid w:val="00384BA3"/>
    <w:rsid w:val="00385467"/>
    <w:rsid w:val="003913A3"/>
    <w:rsid w:val="00392388"/>
    <w:rsid w:val="00393F4A"/>
    <w:rsid w:val="00394264"/>
    <w:rsid w:val="0039482A"/>
    <w:rsid w:val="0039493D"/>
    <w:rsid w:val="00394C94"/>
    <w:rsid w:val="003963C3"/>
    <w:rsid w:val="00396BC7"/>
    <w:rsid w:val="0039749B"/>
    <w:rsid w:val="003A1173"/>
    <w:rsid w:val="003A1B36"/>
    <w:rsid w:val="003A1D8F"/>
    <w:rsid w:val="003B2432"/>
    <w:rsid w:val="003B2761"/>
    <w:rsid w:val="003B3EFC"/>
    <w:rsid w:val="003B54B5"/>
    <w:rsid w:val="003B5E88"/>
    <w:rsid w:val="003B7302"/>
    <w:rsid w:val="003B73FC"/>
    <w:rsid w:val="003C0074"/>
    <w:rsid w:val="003C00C5"/>
    <w:rsid w:val="003C0308"/>
    <w:rsid w:val="003C0945"/>
    <w:rsid w:val="003C1642"/>
    <w:rsid w:val="003C3279"/>
    <w:rsid w:val="003C398E"/>
    <w:rsid w:val="003C3CD4"/>
    <w:rsid w:val="003C4F84"/>
    <w:rsid w:val="003C5700"/>
    <w:rsid w:val="003C69E1"/>
    <w:rsid w:val="003C6C29"/>
    <w:rsid w:val="003D2526"/>
    <w:rsid w:val="003D331C"/>
    <w:rsid w:val="003D35B7"/>
    <w:rsid w:val="003D3C1F"/>
    <w:rsid w:val="003D3F2E"/>
    <w:rsid w:val="003D4C6B"/>
    <w:rsid w:val="003D6206"/>
    <w:rsid w:val="003D67C8"/>
    <w:rsid w:val="003D73FB"/>
    <w:rsid w:val="003D761A"/>
    <w:rsid w:val="003D78AC"/>
    <w:rsid w:val="003E10E8"/>
    <w:rsid w:val="003E26DA"/>
    <w:rsid w:val="003E2786"/>
    <w:rsid w:val="003E3A83"/>
    <w:rsid w:val="003E4089"/>
    <w:rsid w:val="003E61F1"/>
    <w:rsid w:val="003E7A42"/>
    <w:rsid w:val="003F0D77"/>
    <w:rsid w:val="003F0DE0"/>
    <w:rsid w:val="003F1DD4"/>
    <w:rsid w:val="003F1EAA"/>
    <w:rsid w:val="003F26F4"/>
    <w:rsid w:val="003F296D"/>
    <w:rsid w:val="003F495F"/>
    <w:rsid w:val="003F59C8"/>
    <w:rsid w:val="003F6B1B"/>
    <w:rsid w:val="004041CA"/>
    <w:rsid w:val="00405AA4"/>
    <w:rsid w:val="00406B01"/>
    <w:rsid w:val="004076B7"/>
    <w:rsid w:val="0041116A"/>
    <w:rsid w:val="00411DC3"/>
    <w:rsid w:val="00412028"/>
    <w:rsid w:val="00412208"/>
    <w:rsid w:val="004126AB"/>
    <w:rsid w:val="0041358E"/>
    <w:rsid w:val="00413D48"/>
    <w:rsid w:val="004147DF"/>
    <w:rsid w:val="004160EC"/>
    <w:rsid w:val="00417806"/>
    <w:rsid w:val="004213AA"/>
    <w:rsid w:val="004216F3"/>
    <w:rsid w:val="00421DB2"/>
    <w:rsid w:val="00422B4F"/>
    <w:rsid w:val="00422D5D"/>
    <w:rsid w:val="00423014"/>
    <w:rsid w:val="004235DA"/>
    <w:rsid w:val="00423923"/>
    <w:rsid w:val="00423E71"/>
    <w:rsid w:val="0042469D"/>
    <w:rsid w:val="00425F78"/>
    <w:rsid w:val="0043019C"/>
    <w:rsid w:val="00430290"/>
    <w:rsid w:val="004303DC"/>
    <w:rsid w:val="00431515"/>
    <w:rsid w:val="00431CF1"/>
    <w:rsid w:val="00432856"/>
    <w:rsid w:val="0043414D"/>
    <w:rsid w:val="004341FA"/>
    <w:rsid w:val="004341FD"/>
    <w:rsid w:val="004342EE"/>
    <w:rsid w:val="00434992"/>
    <w:rsid w:val="00435620"/>
    <w:rsid w:val="00435A50"/>
    <w:rsid w:val="00435EC4"/>
    <w:rsid w:val="00436D7B"/>
    <w:rsid w:val="0043736A"/>
    <w:rsid w:val="00437BEA"/>
    <w:rsid w:val="004415B4"/>
    <w:rsid w:val="00442A03"/>
    <w:rsid w:val="00442FB1"/>
    <w:rsid w:val="00443328"/>
    <w:rsid w:val="00443C48"/>
    <w:rsid w:val="00443F09"/>
    <w:rsid w:val="004451A4"/>
    <w:rsid w:val="004453EA"/>
    <w:rsid w:val="00445BB6"/>
    <w:rsid w:val="004460A4"/>
    <w:rsid w:val="00447530"/>
    <w:rsid w:val="00447B6C"/>
    <w:rsid w:val="004504C7"/>
    <w:rsid w:val="00451834"/>
    <w:rsid w:val="004518FC"/>
    <w:rsid w:val="0045456F"/>
    <w:rsid w:val="0045460D"/>
    <w:rsid w:val="004548FC"/>
    <w:rsid w:val="00454EDB"/>
    <w:rsid w:val="004559FC"/>
    <w:rsid w:val="00455E89"/>
    <w:rsid w:val="00457A3E"/>
    <w:rsid w:val="00457CCF"/>
    <w:rsid w:val="00457FE6"/>
    <w:rsid w:val="004658E5"/>
    <w:rsid w:val="00466139"/>
    <w:rsid w:val="004668E4"/>
    <w:rsid w:val="00466D1F"/>
    <w:rsid w:val="00467803"/>
    <w:rsid w:val="00470944"/>
    <w:rsid w:val="00470A18"/>
    <w:rsid w:val="00472967"/>
    <w:rsid w:val="00472C75"/>
    <w:rsid w:val="004732F3"/>
    <w:rsid w:val="004739A2"/>
    <w:rsid w:val="00473CF3"/>
    <w:rsid w:val="00473D09"/>
    <w:rsid w:val="00473D74"/>
    <w:rsid w:val="004761CA"/>
    <w:rsid w:val="00476FB7"/>
    <w:rsid w:val="004808C6"/>
    <w:rsid w:val="00483357"/>
    <w:rsid w:val="004836C2"/>
    <w:rsid w:val="00483CCF"/>
    <w:rsid w:val="00483EBF"/>
    <w:rsid w:val="00484C4F"/>
    <w:rsid w:val="0048514F"/>
    <w:rsid w:val="00485850"/>
    <w:rsid w:val="00487CE8"/>
    <w:rsid w:val="0049086A"/>
    <w:rsid w:val="00490DC1"/>
    <w:rsid w:val="0049232F"/>
    <w:rsid w:val="00493251"/>
    <w:rsid w:val="0049399B"/>
    <w:rsid w:val="00494191"/>
    <w:rsid w:val="00495663"/>
    <w:rsid w:val="0049681D"/>
    <w:rsid w:val="0049747E"/>
    <w:rsid w:val="004A10D0"/>
    <w:rsid w:val="004A121C"/>
    <w:rsid w:val="004A25C5"/>
    <w:rsid w:val="004A3EBD"/>
    <w:rsid w:val="004A4509"/>
    <w:rsid w:val="004A561B"/>
    <w:rsid w:val="004A5BEA"/>
    <w:rsid w:val="004A6353"/>
    <w:rsid w:val="004A71A4"/>
    <w:rsid w:val="004B04E3"/>
    <w:rsid w:val="004B0D6A"/>
    <w:rsid w:val="004B115F"/>
    <w:rsid w:val="004B1C23"/>
    <w:rsid w:val="004B29D1"/>
    <w:rsid w:val="004B5579"/>
    <w:rsid w:val="004B5727"/>
    <w:rsid w:val="004B6E69"/>
    <w:rsid w:val="004B74DA"/>
    <w:rsid w:val="004B76B4"/>
    <w:rsid w:val="004B797D"/>
    <w:rsid w:val="004C1732"/>
    <w:rsid w:val="004C3A4B"/>
    <w:rsid w:val="004C5062"/>
    <w:rsid w:val="004C5226"/>
    <w:rsid w:val="004C6579"/>
    <w:rsid w:val="004C6BD2"/>
    <w:rsid w:val="004C787F"/>
    <w:rsid w:val="004C7BDE"/>
    <w:rsid w:val="004D0230"/>
    <w:rsid w:val="004D0D11"/>
    <w:rsid w:val="004D1648"/>
    <w:rsid w:val="004D1F6C"/>
    <w:rsid w:val="004D3114"/>
    <w:rsid w:val="004D39FF"/>
    <w:rsid w:val="004D4E87"/>
    <w:rsid w:val="004D5D91"/>
    <w:rsid w:val="004D7422"/>
    <w:rsid w:val="004E2378"/>
    <w:rsid w:val="004E406A"/>
    <w:rsid w:val="004E5263"/>
    <w:rsid w:val="004E533C"/>
    <w:rsid w:val="004E58E3"/>
    <w:rsid w:val="004E6EE2"/>
    <w:rsid w:val="004E7328"/>
    <w:rsid w:val="004E7E49"/>
    <w:rsid w:val="004F059F"/>
    <w:rsid w:val="004F13DD"/>
    <w:rsid w:val="004F1575"/>
    <w:rsid w:val="004F3270"/>
    <w:rsid w:val="004F374A"/>
    <w:rsid w:val="004F48F6"/>
    <w:rsid w:val="004F5F53"/>
    <w:rsid w:val="00500D47"/>
    <w:rsid w:val="00501690"/>
    <w:rsid w:val="005038C2"/>
    <w:rsid w:val="00504DDF"/>
    <w:rsid w:val="0050508B"/>
    <w:rsid w:val="005054C0"/>
    <w:rsid w:val="005058F0"/>
    <w:rsid w:val="00505BFF"/>
    <w:rsid w:val="00506378"/>
    <w:rsid w:val="0050779F"/>
    <w:rsid w:val="00510EE9"/>
    <w:rsid w:val="00512C7D"/>
    <w:rsid w:val="00513E60"/>
    <w:rsid w:val="005142A1"/>
    <w:rsid w:val="00514638"/>
    <w:rsid w:val="00516642"/>
    <w:rsid w:val="00517B1C"/>
    <w:rsid w:val="005200A4"/>
    <w:rsid w:val="00520154"/>
    <w:rsid w:val="00520DDB"/>
    <w:rsid w:val="0052103B"/>
    <w:rsid w:val="00521154"/>
    <w:rsid w:val="00521366"/>
    <w:rsid w:val="0052173C"/>
    <w:rsid w:val="00521AB9"/>
    <w:rsid w:val="00522509"/>
    <w:rsid w:val="00522E9D"/>
    <w:rsid w:val="005237FE"/>
    <w:rsid w:val="00525997"/>
    <w:rsid w:val="00531FFB"/>
    <w:rsid w:val="00532024"/>
    <w:rsid w:val="0053259B"/>
    <w:rsid w:val="005328E4"/>
    <w:rsid w:val="005338DD"/>
    <w:rsid w:val="00534001"/>
    <w:rsid w:val="00534B54"/>
    <w:rsid w:val="00536C33"/>
    <w:rsid w:val="0053761F"/>
    <w:rsid w:val="00540855"/>
    <w:rsid w:val="00541201"/>
    <w:rsid w:val="00541B4C"/>
    <w:rsid w:val="00541F96"/>
    <w:rsid w:val="00542076"/>
    <w:rsid w:val="005422EA"/>
    <w:rsid w:val="00542FFA"/>
    <w:rsid w:val="00543FC7"/>
    <w:rsid w:val="00544DDE"/>
    <w:rsid w:val="00545126"/>
    <w:rsid w:val="0054577A"/>
    <w:rsid w:val="005459C6"/>
    <w:rsid w:val="0054720A"/>
    <w:rsid w:val="0054787E"/>
    <w:rsid w:val="005508BD"/>
    <w:rsid w:val="00550D39"/>
    <w:rsid w:val="00550F17"/>
    <w:rsid w:val="00551F24"/>
    <w:rsid w:val="005520FB"/>
    <w:rsid w:val="00553634"/>
    <w:rsid w:val="005537C8"/>
    <w:rsid w:val="00553859"/>
    <w:rsid w:val="00553922"/>
    <w:rsid w:val="00553FED"/>
    <w:rsid w:val="0055446E"/>
    <w:rsid w:val="00554CD4"/>
    <w:rsid w:val="005550A6"/>
    <w:rsid w:val="00556307"/>
    <w:rsid w:val="005604DE"/>
    <w:rsid w:val="005616FB"/>
    <w:rsid w:val="00561DA8"/>
    <w:rsid w:val="0056235F"/>
    <w:rsid w:val="005626BF"/>
    <w:rsid w:val="00562785"/>
    <w:rsid w:val="00562A4E"/>
    <w:rsid w:val="00562FBE"/>
    <w:rsid w:val="00564054"/>
    <w:rsid w:val="005648B1"/>
    <w:rsid w:val="005652C5"/>
    <w:rsid w:val="00565F09"/>
    <w:rsid w:val="00566865"/>
    <w:rsid w:val="005739F8"/>
    <w:rsid w:val="0057569A"/>
    <w:rsid w:val="0057737B"/>
    <w:rsid w:val="00577841"/>
    <w:rsid w:val="00580484"/>
    <w:rsid w:val="00581177"/>
    <w:rsid w:val="005813B2"/>
    <w:rsid w:val="005814D5"/>
    <w:rsid w:val="00582126"/>
    <w:rsid w:val="00582EF6"/>
    <w:rsid w:val="00583422"/>
    <w:rsid w:val="00583602"/>
    <w:rsid w:val="00583862"/>
    <w:rsid w:val="00586E43"/>
    <w:rsid w:val="00587317"/>
    <w:rsid w:val="005908D8"/>
    <w:rsid w:val="00591667"/>
    <w:rsid w:val="00593E74"/>
    <w:rsid w:val="00593FAC"/>
    <w:rsid w:val="0059430D"/>
    <w:rsid w:val="00594DB3"/>
    <w:rsid w:val="005952A1"/>
    <w:rsid w:val="00596158"/>
    <w:rsid w:val="0059641F"/>
    <w:rsid w:val="005A0ADE"/>
    <w:rsid w:val="005A1A51"/>
    <w:rsid w:val="005A1B6F"/>
    <w:rsid w:val="005A2F85"/>
    <w:rsid w:val="005A309C"/>
    <w:rsid w:val="005A366B"/>
    <w:rsid w:val="005A3B4F"/>
    <w:rsid w:val="005A3F12"/>
    <w:rsid w:val="005A3F17"/>
    <w:rsid w:val="005A5D19"/>
    <w:rsid w:val="005A63CA"/>
    <w:rsid w:val="005A6FC3"/>
    <w:rsid w:val="005A6FF1"/>
    <w:rsid w:val="005A7277"/>
    <w:rsid w:val="005B002F"/>
    <w:rsid w:val="005B042F"/>
    <w:rsid w:val="005B1AFA"/>
    <w:rsid w:val="005B1DD6"/>
    <w:rsid w:val="005B3302"/>
    <w:rsid w:val="005B33BE"/>
    <w:rsid w:val="005B37C3"/>
    <w:rsid w:val="005B3A4A"/>
    <w:rsid w:val="005B5233"/>
    <w:rsid w:val="005B5279"/>
    <w:rsid w:val="005B5D93"/>
    <w:rsid w:val="005B6068"/>
    <w:rsid w:val="005B6E26"/>
    <w:rsid w:val="005B6E65"/>
    <w:rsid w:val="005C2FCA"/>
    <w:rsid w:val="005C32E8"/>
    <w:rsid w:val="005C4CC8"/>
    <w:rsid w:val="005C53B4"/>
    <w:rsid w:val="005C5A77"/>
    <w:rsid w:val="005D1D2E"/>
    <w:rsid w:val="005D440E"/>
    <w:rsid w:val="005D4758"/>
    <w:rsid w:val="005D5DFE"/>
    <w:rsid w:val="005E0825"/>
    <w:rsid w:val="005E0E50"/>
    <w:rsid w:val="005E132D"/>
    <w:rsid w:val="005E26D0"/>
    <w:rsid w:val="005E33C3"/>
    <w:rsid w:val="005E3733"/>
    <w:rsid w:val="005E45A6"/>
    <w:rsid w:val="005E4CA1"/>
    <w:rsid w:val="005E5A29"/>
    <w:rsid w:val="005E5D71"/>
    <w:rsid w:val="005F1E07"/>
    <w:rsid w:val="005F24DD"/>
    <w:rsid w:val="005F4392"/>
    <w:rsid w:val="005F4B4E"/>
    <w:rsid w:val="005F71AF"/>
    <w:rsid w:val="005F780E"/>
    <w:rsid w:val="005F7E43"/>
    <w:rsid w:val="00600AB4"/>
    <w:rsid w:val="00600DA2"/>
    <w:rsid w:val="006017CC"/>
    <w:rsid w:val="00601A84"/>
    <w:rsid w:val="006029F8"/>
    <w:rsid w:val="0060324B"/>
    <w:rsid w:val="0060417E"/>
    <w:rsid w:val="00604E29"/>
    <w:rsid w:val="006057B8"/>
    <w:rsid w:val="006063F3"/>
    <w:rsid w:val="00606489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2F62"/>
    <w:rsid w:val="0062435D"/>
    <w:rsid w:val="006244AA"/>
    <w:rsid w:val="00624F59"/>
    <w:rsid w:val="006260D1"/>
    <w:rsid w:val="00626646"/>
    <w:rsid w:val="006269DF"/>
    <w:rsid w:val="00631935"/>
    <w:rsid w:val="00631D77"/>
    <w:rsid w:val="006320D4"/>
    <w:rsid w:val="006330A8"/>
    <w:rsid w:val="00633917"/>
    <w:rsid w:val="006346E1"/>
    <w:rsid w:val="00634903"/>
    <w:rsid w:val="00634A0E"/>
    <w:rsid w:val="00634BA2"/>
    <w:rsid w:val="006355E9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7439"/>
    <w:rsid w:val="00657A8C"/>
    <w:rsid w:val="006601A8"/>
    <w:rsid w:val="00660422"/>
    <w:rsid w:val="006606F7"/>
    <w:rsid w:val="00661459"/>
    <w:rsid w:val="006619FE"/>
    <w:rsid w:val="00661F3A"/>
    <w:rsid w:val="00663601"/>
    <w:rsid w:val="00663842"/>
    <w:rsid w:val="00663F70"/>
    <w:rsid w:val="006666A5"/>
    <w:rsid w:val="00666DB3"/>
    <w:rsid w:val="006679DD"/>
    <w:rsid w:val="00667D83"/>
    <w:rsid w:val="006731BF"/>
    <w:rsid w:val="00673289"/>
    <w:rsid w:val="0067429B"/>
    <w:rsid w:val="0067762C"/>
    <w:rsid w:val="006808FD"/>
    <w:rsid w:val="00682D88"/>
    <w:rsid w:val="00683B68"/>
    <w:rsid w:val="00683F08"/>
    <w:rsid w:val="00683F78"/>
    <w:rsid w:val="00684B12"/>
    <w:rsid w:val="00684D56"/>
    <w:rsid w:val="00684F70"/>
    <w:rsid w:val="00686D1C"/>
    <w:rsid w:val="00686D25"/>
    <w:rsid w:val="006872D2"/>
    <w:rsid w:val="00687663"/>
    <w:rsid w:val="00687BE8"/>
    <w:rsid w:val="00691B09"/>
    <w:rsid w:val="00692FAC"/>
    <w:rsid w:val="00693470"/>
    <w:rsid w:val="006934B5"/>
    <w:rsid w:val="00693B83"/>
    <w:rsid w:val="00694207"/>
    <w:rsid w:val="00695B40"/>
    <w:rsid w:val="006A1941"/>
    <w:rsid w:val="006A21DE"/>
    <w:rsid w:val="006A2557"/>
    <w:rsid w:val="006A4907"/>
    <w:rsid w:val="006A5249"/>
    <w:rsid w:val="006A54F8"/>
    <w:rsid w:val="006A5545"/>
    <w:rsid w:val="006A67C7"/>
    <w:rsid w:val="006A7070"/>
    <w:rsid w:val="006A750A"/>
    <w:rsid w:val="006A79AD"/>
    <w:rsid w:val="006B212A"/>
    <w:rsid w:val="006B2197"/>
    <w:rsid w:val="006B3C83"/>
    <w:rsid w:val="006B42A9"/>
    <w:rsid w:val="006B43D0"/>
    <w:rsid w:val="006B48B1"/>
    <w:rsid w:val="006B59E9"/>
    <w:rsid w:val="006C13F3"/>
    <w:rsid w:val="006C1565"/>
    <w:rsid w:val="006C17D3"/>
    <w:rsid w:val="006C2261"/>
    <w:rsid w:val="006C38E3"/>
    <w:rsid w:val="006C3951"/>
    <w:rsid w:val="006C3B4C"/>
    <w:rsid w:val="006C3BCC"/>
    <w:rsid w:val="006C3E31"/>
    <w:rsid w:val="006C42FC"/>
    <w:rsid w:val="006C5A0F"/>
    <w:rsid w:val="006C7156"/>
    <w:rsid w:val="006C7B4D"/>
    <w:rsid w:val="006D0C58"/>
    <w:rsid w:val="006D107D"/>
    <w:rsid w:val="006D22A8"/>
    <w:rsid w:val="006D2E90"/>
    <w:rsid w:val="006D508E"/>
    <w:rsid w:val="006D52EF"/>
    <w:rsid w:val="006D583A"/>
    <w:rsid w:val="006D5BBE"/>
    <w:rsid w:val="006D7015"/>
    <w:rsid w:val="006D71E6"/>
    <w:rsid w:val="006E15FE"/>
    <w:rsid w:val="006E1788"/>
    <w:rsid w:val="006E213F"/>
    <w:rsid w:val="006E22FE"/>
    <w:rsid w:val="006E2518"/>
    <w:rsid w:val="006E3327"/>
    <w:rsid w:val="006E45FE"/>
    <w:rsid w:val="006E4F5B"/>
    <w:rsid w:val="006E50DF"/>
    <w:rsid w:val="006E56EA"/>
    <w:rsid w:val="006E5A84"/>
    <w:rsid w:val="006E65C6"/>
    <w:rsid w:val="006E6BB9"/>
    <w:rsid w:val="006E7C3B"/>
    <w:rsid w:val="006F0CBF"/>
    <w:rsid w:val="006F109D"/>
    <w:rsid w:val="006F1EAA"/>
    <w:rsid w:val="006F31DD"/>
    <w:rsid w:val="006F3595"/>
    <w:rsid w:val="006F4277"/>
    <w:rsid w:val="006F4578"/>
    <w:rsid w:val="006F4AF5"/>
    <w:rsid w:val="006F4C8B"/>
    <w:rsid w:val="006F6340"/>
    <w:rsid w:val="006F704C"/>
    <w:rsid w:val="006F7937"/>
    <w:rsid w:val="006F796F"/>
    <w:rsid w:val="006F7EA4"/>
    <w:rsid w:val="00700503"/>
    <w:rsid w:val="00703479"/>
    <w:rsid w:val="007035BD"/>
    <w:rsid w:val="00705848"/>
    <w:rsid w:val="00707249"/>
    <w:rsid w:val="00707AE3"/>
    <w:rsid w:val="00707F06"/>
    <w:rsid w:val="00711D8E"/>
    <w:rsid w:val="0071210E"/>
    <w:rsid w:val="00714EC2"/>
    <w:rsid w:val="00717AFC"/>
    <w:rsid w:val="00720CA2"/>
    <w:rsid w:val="00720EE8"/>
    <w:rsid w:val="0072199D"/>
    <w:rsid w:val="0072318B"/>
    <w:rsid w:val="00723308"/>
    <w:rsid w:val="00723D4A"/>
    <w:rsid w:val="00724CA6"/>
    <w:rsid w:val="00725C80"/>
    <w:rsid w:val="00725E4C"/>
    <w:rsid w:val="00726155"/>
    <w:rsid w:val="007307ED"/>
    <w:rsid w:val="00730970"/>
    <w:rsid w:val="00730AB8"/>
    <w:rsid w:val="007318FA"/>
    <w:rsid w:val="00731EC6"/>
    <w:rsid w:val="007323D4"/>
    <w:rsid w:val="00733C33"/>
    <w:rsid w:val="00733E28"/>
    <w:rsid w:val="00734C21"/>
    <w:rsid w:val="00735BA5"/>
    <w:rsid w:val="00735F42"/>
    <w:rsid w:val="00736699"/>
    <w:rsid w:val="0074197E"/>
    <w:rsid w:val="00742069"/>
    <w:rsid w:val="0074245B"/>
    <w:rsid w:val="0074271F"/>
    <w:rsid w:val="00742F3A"/>
    <w:rsid w:val="007432B6"/>
    <w:rsid w:val="00743D92"/>
    <w:rsid w:val="00745943"/>
    <w:rsid w:val="00745C85"/>
    <w:rsid w:val="00750AD1"/>
    <w:rsid w:val="00753204"/>
    <w:rsid w:val="00754CEA"/>
    <w:rsid w:val="007565C6"/>
    <w:rsid w:val="007600DC"/>
    <w:rsid w:val="00760389"/>
    <w:rsid w:val="00761962"/>
    <w:rsid w:val="007625C0"/>
    <w:rsid w:val="007635DF"/>
    <w:rsid w:val="00763AFC"/>
    <w:rsid w:val="00763B4E"/>
    <w:rsid w:val="00765A98"/>
    <w:rsid w:val="00766566"/>
    <w:rsid w:val="007668E6"/>
    <w:rsid w:val="00767D96"/>
    <w:rsid w:val="00770074"/>
    <w:rsid w:val="00771C23"/>
    <w:rsid w:val="00772E01"/>
    <w:rsid w:val="00774BED"/>
    <w:rsid w:val="007806A7"/>
    <w:rsid w:val="00780D60"/>
    <w:rsid w:val="0078271A"/>
    <w:rsid w:val="00782A55"/>
    <w:rsid w:val="00783C4A"/>
    <w:rsid w:val="00783F98"/>
    <w:rsid w:val="00784307"/>
    <w:rsid w:val="00785724"/>
    <w:rsid w:val="007865FB"/>
    <w:rsid w:val="007866E6"/>
    <w:rsid w:val="00791096"/>
    <w:rsid w:val="00791654"/>
    <w:rsid w:val="00792350"/>
    <w:rsid w:val="00792810"/>
    <w:rsid w:val="00792E4F"/>
    <w:rsid w:val="00793C8D"/>
    <w:rsid w:val="0079629E"/>
    <w:rsid w:val="007964DF"/>
    <w:rsid w:val="00796D4F"/>
    <w:rsid w:val="00796D95"/>
    <w:rsid w:val="00797110"/>
    <w:rsid w:val="0079723C"/>
    <w:rsid w:val="007A012F"/>
    <w:rsid w:val="007A13FD"/>
    <w:rsid w:val="007A14A9"/>
    <w:rsid w:val="007A5735"/>
    <w:rsid w:val="007A5EC4"/>
    <w:rsid w:val="007A640B"/>
    <w:rsid w:val="007A7EBC"/>
    <w:rsid w:val="007A7FB0"/>
    <w:rsid w:val="007B0073"/>
    <w:rsid w:val="007B1181"/>
    <w:rsid w:val="007B28FC"/>
    <w:rsid w:val="007B5135"/>
    <w:rsid w:val="007B52A6"/>
    <w:rsid w:val="007B530F"/>
    <w:rsid w:val="007B5C88"/>
    <w:rsid w:val="007B6108"/>
    <w:rsid w:val="007B6353"/>
    <w:rsid w:val="007B63A0"/>
    <w:rsid w:val="007B6547"/>
    <w:rsid w:val="007B74AB"/>
    <w:rsid w:val="007B7569"/>
    <w:rsid w:val="007C0B26"/>
    <w:rsid w:val="007C0F35"/>
    <w:rsid w:val="007C23FE"/>
    <w:rsid w:val="007C29E0"/>
    <w:rsid w:val="007C411C"/>
    <w:rsid w:val="007C4D97"/>
    <w:rsid w:val="007D10D2"/>
    <w:rsid w:val="007D1B94"/>
    <w:rsid w:val="007D1C25"/>
    <w:rsid w:val="007D2296"/>
    <w:rsid w:val="007D23C5"/>
    <w:rsid w:val="007D322F"/>
    <w:rsid w:val="007D38F0"/>
    <w:rsid w:val="007D415B"/>
    <w:rsid w:val="007D5ABE"/>
    <w:rsid w:val="007D5D19"/>
    <w:rsid w:val="007D79E0"/>
    <w:rsid w:val="007D7E37"/>
    <w:rsid w:val="007E1AEA"/>
    <w:rsid w:val="007E20C4"/>
    <w:rsid w:val="007E2182"/>
    <w:rsid w:val="007E4029"/>
    <w:rsid w:val="007E627D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32F7"/>
    <w:rsid w:val="00803EB9"/>
    <w:rsid w:val="00804326"/>
    <w:rsid w:val="00804B4D"/>
    <w:rsid w:val="008053B2"/>
    <w:rsid w:val="008065D6"/>
    <w:rsid w:val="00810EA5"/>
    <w:rsid w:val="008117CB"/>
    <w:rsid w:val="00811921"/>
    <w:rsid w:val="00812F30"/>
    <w:rsid w:val="00813E66"/>
    <w:rsid w:val="00814AF0"/>
    <w:rsid w:val="00815AF7"/>
    <w:rsid w:val="00816613"/>
    <w:rsid w:val="00820E9E"/>
    <w:rsid w:val="00821DA5"/>
    <w:rsid w:val="00823331"/>
    <w:rsid w:val="00824631"/>
    <w:rsid w:val="0082687F"/>
    <w:rsid w:val="00830A0D"/>
    <w:rsid w:val="00832965"/>
    <w:rsid w:val="008337D1"/>
    <w:rsid w:val="008346A9"/>
    <w:rsid w:val="00835847"/>
    <w:rsid w:val="0083742F"/>
    <w:rsid w:val="00837E7F"/>
    <w:rsid w:val="008402FE"/>
    <w:rsid w:val="00840F54"/>
    <w:rsid w:val="00840FE2"/>
    <w:rsid w:val="008414B7"/>
    <w:rsid w:val="008415C3"/>
    <w:rsid w:val="008415CE"/>
    <w:rsid w:val="00841A8A"/>
    <w:rsid w:val="00841DB5"/>
    <w:rsid w:val="00841EDB"/>
    <w:rsid w:val="008423D2"/>
    <w:rsid w:val="00842C2B"/>
    <w:rsid w:val="00842C39"/>
    <w:rsid w:val="008444BE"/>
    <w:rsid w:val="008452CA"/>
    <w:rsid w:val="00845819"/>
    <w:rsid w:val="00845EA1"/>
    <w:rsid w:val="00846740"/>
    <w:rsid w:val="0084680D"/>
    <w:rsid w:val="00847A17"/>
    <w:rsid w:val="0085014E"/>
    <w:rsid w:val="00852CBF"/>
    <w:rsid w:val="00853F0A"/>
    <w:rsid w:val="00855EC3"/>
    <w:rsid w:val="00855EEB"/>
    <w:rsid w:val="0086102D"/>
    <w:rsid w:val="00861337"/>
    <w:rsid w:val="00861DF9"/>
    <w:rsid w:val="0086271F"/>
    <w:rsid w:val="00862DD1"/>
    <w:rsid w:val="0086314F"/>
    <w:rsid w:val="0086420C"/>
    <w:rsid w:val="0086464C"/>
    <w:rsid w:val="0086487F"/>
    <w:rsid w:val="00864919"/>
    <w:rsid w:val="00864EA5"/>
    <w:rsid w:val="0086598F"/>
    <w:rsid w:val="00865C28"/>
    <w:rsid w:val="008706B7"/>
    <w:rsid w:val="00870BE2"/>
    <w:rsid w:val="00873732"/>
    <w:rsid w:val="00874138"/>
    <w:rsid w:val="0087504B"/>
    <w:rsid w:val="0087650C"/>
    <w:rsid w:val="0087768A"/>
    <w:rsid w:val="00877FB6"/>
    <w:rsid w:val="00880AD4"/>
    <w:rsid w:val="00880C15"/>
    <w:rsid w:val="00880FFD"/>
    <w:rsid w:val="00881C53"/>
    <w:rsid w:val="0088206C"/>
    <w:rsid w:val="00882BDB"/>
    <w:rsid w:val="00882DDA"/>
    <w:rsid w:val="00883154"/>
    <w:rsid w:val="00883E2C"/>
    <w:rsid w:val="008842A0"/>
    <w:rsid w:val="0088456F"/>
    <w:rsid w:val="008852C4"/>
    <w:rsid w:val="00885474"/>
    <w:rsid w:val="0088571B"/>
    <w:rsid w:val="00885722"/>
    <w:rsid w:val="008862B4"/>
    <w:rsid w:val="00886E90"/>
    <w:rsid w:val="00887205"/>
    <w:rsid w:val="008907ED"/>
    <w:rsid w:val="00890993"/>
    <w:rsid w:val="00890F55"/>
    <w:rsid w:val="0089241A"/>
    <w:rsid w:val="00893647"/>
    <w:rsid w:val="0089490A"/>
    <w:rsid w:val="00895B65"/>
    <w:rsid w:val="00895BD8"/>
    <w:rsid w:val="008960EF"/>
    <w:rsid w:val="00897DC2"/>
    <w:rsid w:val="008A01D7"/>
    <w:rsid w:val="008A114C"/>
    <w:rsid w:val="008A14F6"/>
    <w:rsid w:val="008A1CEB"/>
    <w:rsid w:val="008A3B7D"/>
    <w:rsid w:val="008A3F0B"/>
    <w:rsid w:val="008A48AA"/>
    <w:rsid w:val="008A65EC"/>
    <w:rsid w:val="008A70DB"/>
    <w:rsid w:val="008A7C58"/>
    <w:rsid w:val="008B06A1"/>
    <w:rsid w:val="008B126E"/>
    <w:rsid w:val="008B1751"/>
    <w:rsid w:val="008B18CB"/>
    <w:rsid w:val="008B2AB6"/>
    <w:rsid w:val="008B4265"/>
    <w:rsid w:val="008B4D5A"/>
    <w:rsid w:val="008B571B"/>
    <w:rsid w:val="008B5B74"/>
    <w:rsid w:val="008B5E74"/>
    <w:rsid w:val="008B6EC0"/>
    <w:rsid w:val="008B77AC"/>
    <w:rsid w:val="008B7D1C"/>
    <w:rsid w:val="008C06D4"/>
    <w:rsid w:val="008C23E9"/>
    <w:rsid w:val="008C36D7"/>
    <w:rsid w:val="008C4DFF"/>
    <w:rsid w:val="008C6D27"/>
    <w:rsid w:val="008C7536"/>
    <w:rsid w:val="008C7A5C"/>
    <w:rsid w:val="008D086B"/>
    <w:rsid w:val="008D0CB7"/>
    <w:rsid w:val="008D3327"/>
    <w:rsid w:val="008D3782"/>
    <w:rsid w:val="008D3D69"/>
    <w:rsid w:val="008D3FDE"/>
    <w:rsid w:val="008D4479"/>
    <w:rsid w:val="008D5F8D"/>
    <w:rsid w:val="008D6594"/>
    <w:rsid w:val="008D6D89"/>
    <w:rsid w:val="008D7B52"/>
    <w:rsid w:val="008D7E13"/>
    <w:rsid w:val="008E152F"/>
    <w:rsid w:val="008E286F"/>
    <w:rsid w:val="008E298D"/>
    <w:rsid w:val="008E2A34"/>
    <w:rsid w:val="008E310B"/>
    <w:rsid w:val="008E39E7"/>
    <w:rsid w:val="008E4EFB"/>
    <w:rsid w:val="008E59BE"/>
    <w:rsid w:val="008E5C2D"/>
    <w:rsid w:val="008E65FF"/>
    <w:rsid w:val="008E74EA"/>
    <w:rsid w:val="008E7FE1"/>
    <w:rsid w:val="008F1038"/>
    <w:rsid w:val="008F1384"/>
    <w:rsid w:val="008F2BA2"/>
    <w:rsid w:val="008F3445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4B5D"/>
    <w:rsid w:val="00914FC2"/>
    <w:rsid w:val="0091556B"/>
    <w:rsid w:val="009207C0"/>
    <w:rsid w:val="00921333"/>
    <w:rsid w:val="00922D1F"/>
    <w:rsid w:val="00924D7B"/>
    <w:rsid w:val="00924E7D"/>
    <w:rsid w:val="00925B5C"/>
    <w:rsid w:val="00927D1A"/>
    <w:rsid w:val="00927DEE"/>
    <w:rsid w:val="009312FA"/>
    <w:rsid w:val="00932A97"/>
    <w:rsid w:val="00933BAA"/>
    <w:rsid w:val="00935902"/>
    <w:rsid w:val="0093627D"/>
    <w:rsid w:val="009373AA"/>
    <w:rsid w:val="00941191"/>
    <w:rsid w:val="009416E8"/>
    <w:rsid w:val="009432A2"/>
    <w:rsid w:val="009459EE"/>
    <w:rsid w:val="00945DB7"/>
    <w:rsid w:val="00946131"/>
    <w:rsid w:val="009470D7"/>
    <w:rsid w:val="009474DE"/>
    <w:rsid w:val="00947BA2"/>
    <w:rsid w:val="00947C98"/>
    <w:rsid w:val="00952120"/>
    <w:rsid w:val="009522FA"/>
    <w:rsid w:val="00952CE5"/>
    <w:rsid w:val="00952DF1"/>
    <w:rsid w:val="009536C6"/>
    <w:rsid w:val="00953819"/>
    <w:rsid w:val="00953A10"/>
    <w:rsid w:val="00956435"/>
    <w:rsid w:val="00956F2B"/>
    <w:rsid w:val="00957266"/>
    <w:rsid w:val="00960586"/>
    <w:rsid w:val="00960898"/>
    <w:rsid w:val="00960D04"/>
    <w:rsid w:val="00963416"/>
    <w:rsid w:val="00964197"/>
    <w:rsid w:val="00966BEC"/>
    <w:rsid w:val="00967121"/>
    <w:rsid w:val="00971965"/>
    <w:rsid w:val="00972675"/>
    <w:rsid w:val="00972E0C"/>
    <w:rsid w:val="00973139"/>
    <w:rsid w:val="00973DE1"/>
    <w:rsid w:val="00973F48"/>
    <w:rsid w:val="00974A73"/>
    <w:rsid w:val="0097528F"/>
    <w:rsid w:val="0097536A"/>
    <w:rsid w:val="00975801"/>
    <w:rsid w:val="00975899"/>
    <w:rsid w:val="00975BCA"/>
    <w:rsid w:val="009762C9"/>
    <w:rsid w:val="009778BD"/>
    <w:rsid w:val="009803B3"/>
    <w:rsid w:val="0098251B"/>
    <w:rsid w:val="00982E26"/>
    <w:rsid w:val="00982EC0"/>
    <w:rsid w:val="00982EC9"/>
    <w:rsid w:val="00987870"/>
    <w:rsid w:val="009906FF"/>
    <w:rsid w:val="00990C61"/>
    <w:rsid w:val="009910B7"/>
    <w:rsid w:val="0099208B"/>
    <w:rsid w:val="00992898"/>
    <w:rsid w:val="00993063"/>
    <w:rsid w:val="00996C1C"/>
    <w:rsid w:val="00996D3F"/>
    <w:rsid w:val="00996F9C"/>
    <w:rsid w:val="00997DF8"/>
    <w:rsid w:val="009A0402"/>
    <w:rsid w:val="009A09EE"/>
    <w:rsid w:val="009A5E45"/>
    <w:rsid w:val="009A618C"/>
    <w:rsid w:val="009A761A"/>
    <w:rsid w:val="009B0763"/>
    <w:rsid w:val="009B12C4"/>
    <w:rsid w:val="009B24D4"/>
    <w:rsid w:val="009B281B"/>
    <w:rsid w:val="009B3DB2"/>
    <w:rsid w:val="009B428D"/>
    <w:rsid w:val="009B48AE"/>
    <w:rsid w:val="009B4CC4"/>
    <w:rsid w:val="009B5011"/>
    <w:rsid w:val="009B515A"/>
    <w:rsid w:val="009B5958"/>
    <w:rsid w:val="009B5A8D"/>
    <w:rsid w:val="009B5AA9"/>
    <w:rsid w:val="009B667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3EF"/>
    <w:rsid w:val="009D0878"/>
    <w:rsid w:val="009D1506"/>
    <w:rsid w:val="009D2AD1"/>
    <w:rsid w:val="009D6C9C"/>
    <w:rsid w:val="009D7459"/>
    <w:rsid w:val="009D79C5"/>
    <w:rsid w:val="009E1619"/>
    <w:rsid w:val="009E1DED"/>
    <w:rsid w:val="009E1F82"/>
    <w:rsid w:val="009E2547"/>
    <w:rsid w:val="009E266E"/>
    <w:rsid w:val="009E2E30"/>
    <w:rsid w:val="009E2FF2"/>
    <w:rsid w:val="009E5AAE"/>
    <w:rsid w:val="009E60BA"/>
    <w:rsid w:val="009E612D"/>
    <w:rsid w:val="009E6AC3"/>
    <w:rsid w:val="009F0072"/>
    <w:rsid w:val="009F0668"/>
    <w:rsid w:val="009F0AA8"/>
    <w:rsid w:val="009F1130"/>
    <w:rsid w:val="009F13B2"/>
    <w:rsid w:val="009F22E5"/>
    <w:rsid w:val="009F2AAC"/>
    <w:rsid w:val="009F3956"/>
    <w:rsid w:val="009F5235"/>
    <w:rsid w:val="009F6673"/>
    <w:rsid w:val="009F738C"/>
    <w:rsid w:val="009F77A0"/>
    <w:rsid w:val="009F7A01"/>
    <w:rsid w:val="00A008B1"/>
    <w:rsid w:val="00A01351"/>
    <w:rsid w:val="00A030BC"/>
    <w:rsid w:val="00A03391"/>
    <w:rsid w:val="00A035C6"/>
    <w:rsid w:val="00A035F6"/>
    <w:rsid w:val="00A0366B"/>
    <w:rsid w:val="00A052C3"/>
    <w:rsid w:val="00A06CB2"/>
    <w:rsid w:val="00A111C2"/>
    <w:rsid w:val="00A115A0"/>
    <w:rsid w:val="00A12824"/>
    <w:rsid w:val="00A14CD4"/>
    <w:rsid w:val="00A17016"/>
    <w:rsid w:val="00A17C39"/>
    <w:rsid w:val="00A20B77"/>
    <w:rsid w:val="00A20C6C"/>
    <w:rsid w:val="00A20D73"/>
    <w:rsid w:val="00A2150F"/>
    <w:rsid w:val="00A221DD"/>
    <w:rsid w:val="00A22A43"/>
    <w:rsid w:val="00A23966"/>
    <w:rsid w:val="00A23B29"/>
    <w:rsid w:val="00A23F6F"/>
    <w:rsid w:val="00A241B3"/>
    <w:rsid w:val="00A24686"/>
    <w:rsid w:val="00A25C30"/>
    <w:rsid w:val="00A26253"/>
    <w:rsid w:val="00A30DB0"/>
    <w:rsid w:val="00A314F1"/>
    <w:rsid w:val="00A32D46"/>
    <w:rsid w:val="00A33D18"/>
    <w:rsid w:val="00A33D40"/>
    <w:rsid w:val="00A344EB"/>
    <w:rsid w:val="00A357AE"/>
    <w:rsid w:val="00A35D99"/>
    <w:rsid w:val="00A36740"/>
    <w:rsid w:val="00A37AD0"/>
    <w:rsid w:val="00A37CC9"/>
    <w:rsid w:val="00A40710"/>
    <w:rsid w:val="00A40FF4"/>
    <w:rsid w:val="00A42083"/>
    <w:rsid w:val="00A42141"/>
    <w:rsid w:val="00A42969"/>
    <w:rsid w:val="00A437E9"/>
    <w:rsid w:val="00A439C4"/>
    <w:rsid w:val="00A46256"/>
    <w:rsid w:val="00A46752"/>
    <w:rsid w:val="00A476BA"/>
    <w:rsid w:val="00A47FB3"/>
    <w:rsid w:val="00A5011B"/>
    <w:rsid w:val="00A50511"/>
    <w:rsid w:val="00A50596"/>
    <w:rsid w:val="00A51708"/>
    <w:rsid w:val="00A51740"/>
    <w:rsid w:val="00A53EE7"/>
    <w:rsid w:val="00A54517"/>
    <w:rsid w:val="00A5455A"/>
    <w:rsid w:val="00A54F65"/>
    <w:rsid w:val="00A553F8"/>
    <w:rsid w:val="00A56E7B"/>
    <w:rsid w:val="00A60627"/>
    <w:rsid w:val="00A60DC5"/>
    <w:rsid w:val="00A6484E"/>
    <w:rsid w:val="00A648BA"/>
    <w:rsid w:val="00A65268"/>
    <w:rsid w:val="00A663CB"/>
    <w:rsid w:val="00A6734E"/>
    <w:rsid w:val="00A67F92"/>
    <w:rsid w:val="00A700C4"/>
    <w:rsid w:val="00A7275A"/>
    <w:rsid w:val="00A7366A"/>
    <w:rsid w:val="00A73A37"/>
    <w:rsid w:val="00A73EF3"/>
    <w:rsid w:val="00A75204"/>
    <w:rsid w:val="00A76EF6"/>
    <w:rsid w:val="00A77CBD"/>
    <w:rsid w:val="00A83C5A"/>
    <w:rsid w:val="00A84177"/>
    <w:rsid w:val="00A84A00"/>
    <w:rsid w:val="00A867BF"/>
    <w:rsid w:val="00A8697F"/>
    <w:rsid w:val="00A90039"/>
    <w:rsid w:val="00A90230"/>
    <w:rsid w:val="00A91A3B"/>
    <w:rsid w:val="00A92A97"/>
    <w:rsid w:val="00A9366E"/>
    <w:rsid w:val="00A94184"/>
    <w:rsid w:val="00A9426D"/>
    <w:rsid w:val="00A957B4"/>
    <w:rsid w:val="00A958C3"/>
    <w:rsid w:val="00A95E7E"/>
    <w:rsid w:val="00A969F3"/>
    <w:rsid w:val="00A96E32"/>
    <w:rsid w:val="00AA09A2"/>
    <w:rsid w:val="00AA119A"/>
    <w:rsid w:val="00AA1BB3"/>
    <w:rsid w:val="00AA257E"/>
    <w:rsid w:val="00AA2A9D"/>
    <w:rsid w:val="00AA40E8"/>
    <w:rsid w:val="00AA6010"/>
    <w:rsid w:val="00AA627C"/>
    <w:rsid w:val="00AA7FF1"/>
    <w:rsid w:val="00AB11C0"/>
    <w:rsid w:val="00AB1BDB"/>
    <w:rsid w:val="00AB25E1"/>
    <w:rsid w:val="00AB2D81"/>
    <w:rsid w:val="00AB4737"/>
    <w:rsid w:val="00AB64D6"/>
    <w:rsid w:val="00AB6AE5"/>
    <w:rsid w:val="00AB6DE8"/>
    <w:rsid w:val="00AC078B"/>
    <w:rsid w:val="00AC2452"/>
    <w:rsid w:val="00AC3329"/>
    <w:rsid w:val="00AC426F"/>
    <w:rsid w:val="00AC4729"/>
    <w:rsid w:val="00AC5BC9"/>
    <w:rsid w:val="00AC620D"/>
    <w:rsid w:val="00AC7497"/>
    <w:rsid w:val="00AC7915"/>
    <w:rsid w:val="00AD0477"/>
    <w:rsid w:val="00AD191A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2528"/>
    <w:rsid w:val="00AE35FF"/>
    <w:rsid w:val="00AE4D13"/>
    <w:rsid w:val="00AE60E6"/>
    <w:rsid w:val="00AE6E19"/>
    <w:rsid w:val="00AE7FDE"/>
    <w:rsid w:val="00AF1370"/>
    <w:rsid w:val="00AF1D14"/>
    <w:rsid w:val="00AF216E"/>
    <w:rsid w:val="00AF2C06"/>
    <w:rsid w:val="00AF42CC"/>
    <w:rsid w:val="00AF4C32"/>
    <w:rsid w:val="00AF6321"/>
    <w:rsid w:val="00AF6730"/>
    <w:rsid w:val="00B00360"/>
    <w:rsid w:val="00B017BA"/>
    <w:rsid w:val="00B025C7"/>
    <w:rsid w:val="00B02ACF"/>
    <w:rsid w:val="00B03092"/>
    <w:rsid w:val="00B061BE"/>
    <w:rsid w:val="00B06A5C"/>
    <w:rsid w:val="00B07347"/>
    <w:rsid w:val="00B074B6"/>
    <w:rsid w:val="00B11279"/>
    <w:rsid w:val="00B129AC"/>
    <w:rsid w:val="00B13A4E"/>
    <w:rsid w:val="00B15EA6"/>
    <w:rsid w:val="00B1753F"/>
    <w:rsid w:val="00B17999"/>
    <w:rsid w:val="00B2319C"/>
    <w:rsid w:val="00B243A8"/>
    <w:rsid w:val="00B249E5"/>
    <w:rsid w:val="00B26563"/>
    <w:rsid w:val="00B26FA0"/>
    <w:rsid w:val="00B27361"/>
    <w:rsid w:val="00B2760F"/>
    <w:rsid w:val="00B30FB5"/>
    <w:rsid w:val="00B32157"/>
    <w:rsid w:val="00B32E78"/>
    <w:rsid w:val="00B34780"/>
    <w:rsid w:val="00B37F03"/>
    <w:rsid w:val="00B4090C"/>
    <w:rsid w:val="00B412FA"/>
    <w:rsid w:val="00B42B4F"/>
    <w:rsid w:val="00B4372F"/>
    <w:rsid w:val="00B43910"/>
    <w:rsid w:val="00B43C2F"/>
    <w:rsid w:val="00B43D3E"/>
    <w:rsid w:val="00B47035"/>
    <w:rsid w:val="00B47376"/>
    <w:rsid w:val="00B50244"/>
    <w:rsid w:val="00B50DB4"/>
    <w:rsid w:val="00B51E05"/>
    <w:rsid w:val="00B51F11"/>
    <w:rsid w:val="00B5339B"/>
    <w:rsid w:val="00B5352F"/>
    <w:rsid w:val="00B53865"/>
    <w:rsid w:val="00B55B76"/>
    <w:rsid w:val="00B56238"/>
    <w:rsid w:val="00B56AE7"/>
    <w:rsid w:val="00B56D8A"/>
    <w:rsid w:val="00B56F30"/>
    <w:rsid w:val="00B5784B"/>
    <w:rsid w:val="00B60C8F"/>
    <w:rsid w:val="00B610ED"/>
    <w:rsid w:val="00B61DC5"/>
    <w:rsid w:val="00B62644"/>
    <w:rsid w:val="00B637AE"/>
    <w:rsid w:val="00B6454F"/>
    <w:rsid w:val="00B649E5"/>
    <w:rsid w:val="00B65B68"/>
    <w:rsid w:val="00B65D84"/>
    <w:rsid w:val="00B671E6"/>
    <w:rsid w:val="00B67F95"/>
    <w:rsid w:val="00B67FD1"/>
    <w:rsid w:val="00B71DAB"/>
    <w:rsid w:val="00B76439"/>
    <w:rsid w:val="00B76A88"/>
    <w:rsid w:val="00B76DC0"/>
    <w:rsid w:val="00B7708E"/>
    <w:rsid w:val="00B8089E"/>
    <w:rsid w:val="00B823F0"/>
    <w:rsid w:val="00B8310A"/>
    <w:rsid w:val="00B83323"/>
    <w:rsid w:val="00B8538F"/>
    <w:rsid w:val="00B865FC"/>
    <w:rsid w:val="00B904F6"/>
    <w:rsid w:val="00B91070"/>
    <w:rsid w:val="00B9237C"/>
    <w:rsid w:val="00B92394"/>
    <w:rsid w:val="00B9376A"/>
    <w:rsid w:val="00B93CAA"/>
    <w:rsid w:val="00B94492"/>
    <w:rsid w:val="00B96EDA"/>
    <w:rsid w:val="00BA0822"/>
    <w:rsid w:val="00BA1936"/>
    <w:rsid w:val="00BA413A"/>
    <w:rsid w:val="00BA42F4"/>
    <w:rsid w:val="00BA4BA1"/>
    <w:rsid w:val="00BA5076"/>
    <w:rsid w:val="00BA5F28"/>
    <w:rsid w:val="00BA5FD1"/>
    <w:rsid w:val="00BA609E"/>
    <w:rsid w:val="00BA69A8"/>
    <w:rsid w:val="00BA6A7B"/>
    <w:rsid w:val="00BA6F41"/>
    <w:rsid w:val="00BA6F7E"/>
    <w:rsid w:val="00BA7CBF"/>
    <w:rsid w:val="00BB00C4"/>
    <w:rsid w:val="00BB1FAA"/>
    <w:rsid w:val="00BB2EB3"/>
    <w:rsid w:val="00BB3EFA"/>
    <w:rsid w:val="00BB47CD"/>
    <w:rsid w:val="00BC0EB3"/>
    <w:rsid w:val="00BC1569"/>
    <w:rsid w:val="00BC5604"/>
    <w:rsid w:val="00BD00F5"/>
    <w:rsid w:val="00BD25C9"/>
    <w:rsid w:val="00BD267F"/>
    <w:rsid w:val="00BD3008"/>
    <w:rsid w:val="00BD3399"/>
    <w:rsid w:val="00BD350E"/>
    <w:rsid w:val="00BD538A"/>
    <w:rsid w:val="00BD6B40"/>
    <w:rsid w:val="00BD70D0"/>
    <w:rsid w:val="00BD7450"/>
    <w:rsid w:val="00BD74D7"/>
    <w:rsid w:val="00BD7F4D"/>
    <w:rsid w:val="00BD7F7C"/>
    <w:rsid w:val="00BE05C9"/>
    <w:rsid w:val="00BE085B"/>
    <w:rsid w:val="00BE0D42"/>
    <w:rsid w:val="00BE10C1"/>
    <w:rsid w:val="00BE1122"/>
    <w:rsid w:val="00BE1E68"/>
    <w:rsid w:val="00BE299C"/>
    <w:rsid w:val="00BE2AD4"/>
    <w:rsid w:val="00BE3484"/>
    <w:rsid w:val="00BE4560"/>
    <w:rsid w:val="00BE49C6"/>
    <w:rsid w:val="00BE4C8F"/>
    <w:rsid w:val="00BE5437"/>
    <w:rsid w:val="00BE58C8"/>
    <w:rsid w:val="00BE6C71"/>
    <w:rsid w:val="00BE6E5A"/>
    <w:rsid w:val="00BE7232"/>
    <w:rsid w:val="00BF0190"/>
    <w:rsid w:val="00BF1242"/>
    <w:rsid w:val="00BF48CA"/>
    <w:rsid w:val="00BF5CDA"/>
    <w:rsid w:val="00BF5FA7"/>
    <w:rsid w:val="00BF601B"/>
    <w:rsid w:val="00BF7841"/>
    <w:rsid w:val="00BF7DD7"/>
    <w:rsid w:val="00C00C7A"/>
    <w:rsid w:val="00C02336"/>
    <w:rsid w:val="00C03184"/>
    <w:rsid w:val="00C035DD"/>
    <w:rsid w:val="00C04E73"/>
    <w:rsid w:val="00C05959"/>
    <w:rsid w:val="00C07A84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177AF"/>
    <w:rsid w:val="00C201CD"/>
    <w:rsid w:val="00C20EE6"/>
    <w:rsid w:val="00C21870"/>
    <w:rsid w:val="00C2407C"/>
    <w:rsid w:val="00C24880"/>
    <w:rsid w:val="00C24CEE"/>
    <w:rsid w:val="00C26988"/>
    <w:rsid w:val="00C279FA"/>
    <w:rsid w:val="00C27A57"/>
    <w:rsid w:val="00C32185"/>
    <w:rsid w:val="00C3226A"/>
    <w:rsid w:val="00C33715"/>
    <w:rsid w:val="00C33942"/>
    <w:rsid w:val="00C340C8"/>
    <w:rsid w:val="00C3510F"/>
    <w:rsid w:val="00C35C8C"/>
    <w:rsid w:val="00C3714E"/>
    <w:rsid w:val="00C374F5"/>
    <w:rsid w:val="00C37BB4"/>
    <w:rsid w:val="00C40F2A"/>
    <w:rsid w:val="00C435B7"/>
    <w:rsid w:val="00C43FBB"/>
    <w:rsid w:val="00C45987"/>
    <w:rsid w:val="00C45DAC"/>
    <w:rsid w:val="00C465D3"/>
    <w:rsid w:val="00C47184"/>
    <w:rsid w:val="00C47FF1"/>
    <w:rsid w:val="00C50CFE"/>
    <w:rsid w:val="00C5219B"/>
    <w:rsid w:val="00C52E91"/>
    <w:rsid w:val="00C530EF"/>
    <w:rsid w:val="00C53362"/>
    <w:rsid w:val="00C54840"/>
    <w:rsid w:val="00C563B3"/>
    <w:rsid w:val="00C567B9"/>
    <w:rsid w:val="00C57480"/>
    <w:rsid w:val="00C6340B"/>
    <w:rsid w:val="00C64022"/>
    <w:rsid w:val="00C64F6A"/>
    <w:rsid w:val="00C6565B"/>
    <w:rsid w:val="00C66D79"/>
    <w:rsid w:val="00C73678"/>
    <w:rsid w:val="00C73740"/>
    <w:rsid w:val="00C73BE4"/>
    <w:rsid w:val="00C76672"/>
    <w:rsid w:val="00C76DCC"/>
    <w:rsid w:val="00C80A65"/>
    <w:rsid w:val="00C823EF"/>
    <w:rsid w:val="00C8269C"/>
    <w:rsid w:val="00C83EE2"/>
    <w:rsid w:val="00C85E1E"/>
    <w:rsid w:val="00C86220"/>
    <w:rsid w:val="00C8696A"/>
    <w:rsid w:val="00C86D2D"/>
    <w:rsid w:val="00C90194"/>
    <w:rsid w:val="00C90C86"/>
    <w:rsid w:val="00C9148E"/>
    <w:rsid w:val="00C94C79"/>
    <w:rsid w:val="00C95123"/>
    <w:rsid w:val="00C951E3"/>
    <w:rsid w:val="00C95364"/>
    <w:rsid w:val="00C95EEF"/>
    <w:rsid w:val="00C96CFB"/>
    <w:rsid w:val="00CA002F"/>
    <w:rsid w:val="00CA121F"/>
    <w:rsid w:val="00CA2521"/>
    <w:rsid w:val="00CA2773"/>
    <w:rsid w:val="00CA2DA3"/>
    <w:rsid w:val="00CA3891"/>
    <w:rsid w:val="00CA3A1A"/>
    <w:rsid w:val="00CA4368"/>
    <w:rsid w:val="00CA4BC5"/>
    <w:rsid w:val="00CA566B"/>
    <w:rsid w:val="00CA6CF7"/>
    <w:rsid w:val="00CA7DE5"/>
    <w:rsid w:val="00CB04E3"/>
    <w:rsid w:val="00CB173E"/>
    <w:rsid w:val="00CB190F"/>
    <w:rsid w:val="00CB1B5B"/>
    <w:rsid w:val="00CB2208"/>
    <w:rsid w:val="00CB408D"/>
    <w:rsid w:val="00CB4197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C6A53"/>
    <w:rsid w:val="00CC74C6"/>
    <w:rsid w:val="00CD01E1"/>
    <w:rsid w:val="00CD1246"/>
    <w:rsid w:val="00CD1929"/>
    <w:rsid w:val="00CD2713"/>
    <w:rsid w:val="00CD273C"/>
    <w:rsid w:val="00CD2B9F"/>
    <w:rsid w:val="00CD2FA5"/>
    <w:rsid w:val="00CD3926"/>
    <w:rsid w:val="00CD397D"/>
    <w:rsid w:val="00CD4EC0"/>
    <w:rsid w:val="00CD5B7D"/>
    <w:rsid w:val="00CD6133"/>
    <w:rsid w:val="00CD68C9"/>
    <w:rsid w:val="00CE0CEA"/>
    <w:rsid w:val="00CE27B1"/>
    <w:rsid w:val="00CE4A7C"/>
    <w:rsid w:val="00CE5C79"/>
    <w:rsid w:val="00CE723C"/>
    <w:rsid w:val="00CF0298"/>
    <w:rsid w:val="00CF0C37"/>
    <w:rsid w:val="00CF121D"/>
    <w:rsid w:val="00CF1AF9"/>
    <w:rsid w:val="00CF264C"/>
    <w:rsid w:val="00CF2E9F"/>
    <w:rsid w:val="00CF560B"/>
    <w:rsid w:val="00CF58E2"/>
    <w:rsid w:val="00CF613C"/>
    <w:rsid w:val="00CF75B8"/>
    <w:rsid w:val="00CF7C54"/>
    <w:rsid w:val="00D00A2F"/>
    <w:rsid w:val="00D02326"/>
    <w:rsid w:val="00D024DE"/>
    <w:rsid w:val="00D0261F"/>
    <w:rsid w:val="00D029D6"/>
    <w:rsid w:val="00D07945"/>
    <w:rsid w:val="00D115C8"/>
    <w:rsid w:val="00D12AC8"/>
    <w:rsid w:val="00D12E2D"/>
    <w:rsid w:val="00D131E2"/>
    <w:rsid w:val="00D1418A"/>
    <w:rsid w:val="00D1514F"/>
    <w:rsid w:val="00D15730"/>
    <w:rsid w:val="00D1641A"/>
    <w:rsid w:val="00D164C1"/>
    <w:rsid w:val="00D176B8"/>
    <w:rsid w:val="00D17904"/>
    <w:rsid w:val="00D17B9E"/>
    <w:rsid w:val="00D17F4C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089B"/>
    <w:rsid w:val="00D32151"/>
    <w:rsid w:val="00D332C8"/>
    <w:rsid w:val="00D337F6"/>
    <w:rsid w:val="00D34005"/>
    <w:rsid w:val="00D34536"/>
    <w:rsid w:val="00D3553B"/>
    <w:rsid w:val="00D36299"/>
    <w:rsid w:val="00D37612"/>
    <w:rsid w:val="00D41291"/>
    <w:rsid w:val="00D41730"/>
    <w:rsid w:val="00D41C7A"/>
    <w:rsid w:val="00D44939"/>
    <w:rsid w:val="00D52477"/>
    <w:rsid w:val="00D5275F"/>
    <w:rsid w:val="00D52CB1"/>
    <w:rsid w:val="00D52E8E"/>
    <w:rsid w:val="00D547B5"/>
    <w:rsid w:val="00D54E60"/>
    <w:rsid w:val="00D557F8"/>
    <w:rsid w:val="00D55A42"/>
    <w:rsid w:val="00D56706"/>
    <w:rsid w:val="00D57F3C"/>
    <w:rsid w:val="00D61B68"/>
    <w:rsid w:val="00D62BFC"/>
    <w:rsid w:val="00D6330A"/>
    <w:rsid w:val="00D648F8"/>
    <w:rsid w:val="00D65DC9"/>
    <w:rsid w:val="00D66020"/>
    <w:rsid w:val="00D70057"/>
    <w:rsid w:val="00D71F7B"/>
    <w:rsid w:val="00D730B7"/>
    <w:rsid w:val="00D7337C"/>
    <w:rsid w:val="00D740DE"/>
    <w:rsid w:val="00D75AF1"/>
    <w:rsid w:val="00D76024"/>
    <w:rsid w:val="00D764DE"/>
    <w:rsid w:val="00D76F40"/>
    <w:rsid w:val="00D778E5"/>
    <w:rsid w:val="00D80836"/>
    <w:rsid w:val="00D80BFA"/>
    <w:rsid w:val="00D830C2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25A1"/>
    <w:rsid w:val="00D94491"/>
    <w:rsid w:val="00D945F3"/>
    <w:rsid w:val="00D96192"/>
    <w:rsid w:val="00D961DE"/>
    <w:rsid w:val="00D96BC2"/>
    <w:rsid w:val="00D97508"/>
    <w:rsid w:val="00DA0312"/>
    <w:rsid w:val="00DA1A2F"/>
    <w:rsid w:val="00DA2D11"/>
    <w:rsid w:val="00DA2F26"/>
    <w:rsid w:val="00DA3548"/>
    <w:rsid w:val="00DA3658"/>
    <w:rsid w:val="00DA44AE"/>
    <w:rsid w:val="00DA4A72"/>
    <w:rsid w:val="00DA4C61"/>
    <w:rsid w:val="00DA4EF6"/>
    <w:rsid w:val="00DA6576"/>
    <w:rsid w:val="00DA682A"/>
    <w:rsid w:val="00DB09C5"/>
    <w:rsid w:val="00DB1AF1"/>
    <w:rsid w:val="00DB2BF1"/>
    <w:rsid w:val="00DB2CDB"/>
    <w:rsid w:val="00DB2EAD"/>
    <w:rsid w:val="00DB4AE3"/>
    <w:rsid w:val="00DB55F4"/>
    <w:rsid w:val="00DB634C"/>
    <w:rsid w:val="00DB7323"/>
    <w:rsid w:val="00DB785C"/>
    <w:rsid w:val="00DC03FE"/>
    <w:rsid w:val="00DC05C8"/>
    <w:rsid w:val="00DC1240"/>
    <w:rsid w:val="00DC127F"/>
    <w:rsid w:val="00DC1D7D"/>
    <w:rsid w:val="00DC1F81"/>
    <w:rsid w:val="00DC55DC"/>
    <w:rsid w:val="00DC675C"/>
    <w:rsid w:val="00DC6CB1"/>
    <w:rsid w:val="00DC6F97"/>
    <w:rsid w:val="00DD0622"/>
    <w:rsid w:val="00DD287E"/>
    <w:rsid w:val="00DD3407"/>
    <w:rsid w:val="00DD3853"/>
    <w:rsid w:val="00DD460B"/>
    <w:rsid w:val="00DD67CA"/>
    <w:rsid w:val="00DD6B6B"/>
    <w:rsid w:val="00DD6F30"/>
    <w:rsid w:val="00DD7043"/>
    <w:rsid w:val="00DE0E48"/>
    <w:rsid w:val="00DE280C"/>
    <w:rsid w:val="00DE2D70"/>
    <w:rsid w:val="00DE33C8"/>
    <w:rsid w:val="00DE5D8E"/>
    <w:rsid w:val="00DE76F4"/>
    <w:rsid w:val="00DE7F0D"/>
    <w:rsid w:val="00DF0BE0"/>
    <w:rsid w:val="00DF3676"/>
    <w:rsid w:val="00DF44DE"/>
    <w:rsid w:val="00DF533F"/>
    <w:rsid w:val="00DF5354"/>
    <w:rsid w:val="00DF6CDD"/>
    <w:rsid w:val="00DF7AC7"/>
    <w:rsid w:val="00E00435"/>
    <w:rsid w:val="00E04975"/>
    <w:rsid w:val="00E04D51"/>
    <w:rsid w:val="00E05462"/>
    <w:rsid w:val="00E06554"/>
    <w:rsid w:val="00E065F4"/>
    <w:rsid w:val="00E07D67"/>
    <w:rsid w:val="00E1018C"/>
    <w:rsid w:val="00E11437"/>
    <w:rsid w:val="00E11F5D"/>
    <w:rsid w:val="00E12CBE"/>
    <w:rsid w:val="00E137D1"/>
    <w:rsid w:val="00E212B5"/>
    <w:rsid w:val="00E217C6"/>
    <w:rsid w:val="00E221D6"/>
    <w:rsid w:val="00E228B9"/>
    <w:rsid w:val="00E22DFF"/>
    <w:rsid w:val="00E231E7"/>
    <w:rsid w:val="00E23261"/>
    <w:rsid w:val="00E25074"/>
    <w:rsid w:val="00E25483"/>
    <w:rsid w:val="00E255EE"/>
    <w:rsid w:val="00E2602E"/>
    <w:rsid w:val="00E268DE"/>
    <w:rsid w:val="00E3145F"/>
    <w:rsid w:val="00E321CF"/>
    <w:rsid w:val="00E32520"/>
    <w:rsid w:val="00E3262A"/>
    <w:rsid w:val="00E33B74"/>
    <w:rsid w:val="00E33EAC"/>
    <w:rsid w:val="00E34F03"/>
    <w:rsid w:val="00E36055"/>
    <w:rsid w:val="00E36E9A"/>
    <w:rsid w:val="00E41B66"/>
    <w:rsid w:val="00E41FE5"/>
    <w:rsid w:val="00E437AA"/>
    <w:rsid w:val="00E438FB"/>
    <w:rsid w:val="00E448B4"/>
    <w:rsid w:val="00E44F86"/>
    <w:rsid w:val="00E45F05"/>
    <w:rsid w:val="00E47FA7"/>
    <w:rsid w:val="00E51349"/>
    <w:rsid w:val="00E53823"/>
    <w:rsid w:val="00E53D8B"/>
    <w:rsid w:val="00E54810"/>
    <w:rsid w:val="00E5510E"/>
    <w:rsid w:val="00E55162"/>
    <w:rsid w:val="00E55674"/>
    <w:rsid w:val="00E55DD1"/>
    <w:rsid w:val="00E5750E"/>
    <w:rsid w:val="00E6071E"/>
    <w:rsid w:val="00E60767"/>
    <w:rsid w:val="00E6207A"/>
    <w:rsid w:val="00E62721"/>
    <w:rsid w:val="00E63299"/>
    <w:rsid w:val="00E6448B"/>
    <w:rsid w:val="00E66CA8"/>
    <w:rsid w:val="00E670B4"/>
    <w:rsid w:val="00E6772A"/>
    <w:rsid w:val="00E6799C"/>
    <w:rsid w:val="00E70A87"/>
    <w:rsid w:val="00E71B04"/>
    <w:rsid w:val="00E72FDB"/>
    <w:rsid w:val="00E736F8"/>
    <w:rsid w:val="00E76A10"/>
    <w:rsid w:val="00E76F49"/>
    <w:rsid w:val="00E77C7F"/>
    <w:rsid w:val="00E845C3"/>
    <w:rsid w:val="00E8514A"/>
    <w:rsid w:val="00E85520"/>
    <w:rsid w:val="00E858D7"/>
    <w:rsid w:val="00E85EEE"/>
    <w:rsid w:val="00E9052F"/>
    <w:rsid w:val="00E905CB"/>
    <w:rsid w:val="00E90882"/>
    <w:rsid w:val="00E90CF0"/>
    <w:rsid w:val="00E91257"/>
    <w:rsid w:val="00E93B6C"/>
    <w:rsid w:val="00E9469F"/>
    <w:rsid w:val="00E950AD"/>
    <w:rsid w:val="00E95CC6"/>
    <w:rsid w:val="00E96016"/>
    <w:rsid w:val="00E97481"/>
    <w:rsid w:val="00E97B3C"/>
    <w:rsid w:val="00E97D15"/>
    <w:rsid w:val="00EA369A"/>
    <w:rsid w:val="00EA39F9"/>
    <w:rsid w:val="00EA3AE7"/>
    <w:rsid w:val="00EA5E76"/>
    <w:rsid w:val="00EA6B57"/>
    <w:rsid w:val="00EA6C72"/>
    <w:rsid w:val="00EA7738"/>
    <w:rsid w:val="00EB0279"/>
    <w:rsid w:val="00EB1D03"/>
    <w:rsid w:val="00EB1F97"/>
    <w:rsid w:val="00EB276C"/>
    <w:rsid w:val="00EB3A33"/>
    <w:rsid w:val="00EB5CE0"/>
    <w:rsid w:val="00EB629E"/>
    <w:rsid w:val="00EB668E"/>
    <w:rsid w:val="00EB6F86"/>
    <w:rsid w:val="00EB7A9C"/>
    <w:rsid w:val="00EC03CA"/>
    <w:rsid w:val="00EC12FE"/>
    <w:rsid w:val="00EC181F"/>
    <w:rsid w:val="00EC2BA5"/>
    <w:rsid w:val="00EC3859"/>
    <w:rsid w:val="00EC3B89"/>
    <w:rsid w:val="00EC76C6"/>
    <w:rsid w:val="00ED014A"/>
    <w:rsid w:val="00ED03D0"/>
    <w:rsid w:val="00ED258B"/>
    <w:rsid w:val="00ED471C"/>
    <w:rsid w:val="00ED5367"/>
    <w:rsid w:val="00ED7803"/>
    <w:rsid w:val="00ED794A"/>
    <w:rsid w:val="00ED79FC"/>
    <w:rsid w:val="00ED7AEC"/>
    <w:rsid w:val="00EE072F"/>
    <w:rsid w:val="00EE2FF4"/>
    <w:rsid w:val="00EE3B06"/>
    <w:rsid w:val="00EE3FA7"/>
    <w:rsid w:val="00EE4AE3"/>
    <w:rsid w:val="00EE50C5"/>
    <w:rsid w:val="00EE68F7"/>
    <w:rsid w:val="00EE7473"/>
    <w:rsid w:val="00EE7A31"/>
    <w:rsid w:val="00EF253C"/>
    <w:rsid w:val="00EF27DE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0FD5"/>
    <w:rsid w:val="00F0144F"/>
    <w:rsid w:val="00F02FF0"/>
    <w:rsid w:val="00F053BA"/>
    <w:rsid w:val="00F05917"/>
    <w:rsid w:val="00F059B4"/>
    <w:rsid w:val="00F077F3"/>
    <w:rsid w:val="00F07F6A"/>
    <w:rsid w:val="00F1187A"/>
    <w:rsid w:val="00F12B42"/>
    <w:rsid w:val="00F12BB1"/>
    <w:rsid w:val="00F12CDB"/>
    <w:rsid w:val="00F12F0F"/>
    <w:rsid w:val="00F13AEB"/>
    <w:rsid w:val="00F14934"/>
    <w:rsid w:val="00F14D29"/>
    <w:rsid w:val="00F14F46"/>
    <w:rsid w:val="00F15D92"/>
    <w:rsid w:val="00F165D8"/>
    <w:rsid w:val="00F17448"/>
    <w:rsid w:val="00F17DF7"/>
    <w:rsid w:val="00F20CF7"/>
    <w:rsid w:val="00F2124B"/>
    <w:rsid w:val="00F2222A"/>
    <w:rsid w:val="00F227E0"/>
    <w:rsid w:val="00F2502B"/>
    <w:rsid w:val="00F25FEE"/>
    <w:rsid w:val="00F27874"/>
    <w:rsid w:val="00F32189"/>
    <w:rsid w:val="00F33BBB"/>
    <w:rsid w:val="00F3457B"/>
    <w:rsid w:val="00F34AF4"/>
    <w:rsid w:val="00F355D8"/>
    <w:rsid w:val="00F404A2"/>
    <w:rsid w:val="00F41994"/>
    <w:rsid w:val="00F41E01"/>
    <w:rsid w:val="00F42EB6"/>
    <w:rsid w:val="00F42FB5"/>
    <w:rsid w:val="00F437E2"/>
    <w:rsid w:val="00F43D1A"/>
    <w:rsid w:val="00F45709"/>
    <w:rsid w:val="00F476A9"/>
    <w:rsid w:val="00F477A3"/>
    <w:rsid w:val="00F47813"/>
    <w:rsid w:val="00F47F51"/>
    <w:rsid w:val="00F506ED"/>
    <w:rsid w:val="00F50AA1"/>
    <w:rsid w:val="00F50BCF"/>
    <w:rsid w:val="00F50BFC"/>
    <w:rsid w:val="00F51362"/>
    <w:rsid w:val="00F520E5"/>
    <w:rsid w:val="00F52833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537B"/>
    <w:rsid w:val="00F65C9A"/>
    <w:rsid w:val="00F66A8C"/>
    <w:rsid w:val="00F70B59"/>
    <w:rsid w:val="00F71A52"/>
    <w:rsid w:val="00F760CC"/>
    <w:rsid w:val="00F7673D"/>
    <w:rsid w:val="00F76E05"/>
    <w:rsid w:val="00F77B06"/>
    <w:rsid w:val="00F809EA"/>
    <w:rsid w:val="00F80CF4"/>
    <w:rsid w:val="00F811CC"/>
    <w:rsid w:val="00F81FA7"/>
    <w:rsid w:val="00F820F3"/>
    <w:rsid w:val="00F82676"/>
    <w:rsid w:val="00F82B61"/>
    <w:rsid w:val="00F83366"/>
    <w:rsid w:val="00F838C8"/>
    <w:rsid w:val="00F843A4"/>
    <w:rsid w:val="00F854AA"/>
    <w:rsid w:val="00F862D7"/>
    <w:rsid w:val="00F86D07"/>
    <w:rsid w:val="00F86D57"/>
    <w:rsid w:val="00F8721D"/>
    <w:rsid w:val="00F87CE9"/>
    <w:rsid w:val="00F87EA7"/>
    <w:rsid w:val="00F90827"/>
    <w:rsid w:val="00F9170D"/>
    <w:rsid w:val="00F91A07"/>
    <w:rsid w:val="00F92A4A"/>
    <w:rsid w:val="00F93799"/>
    <w:rsid w:val="00F943ED"/>
    <w:rsid w:val="00F94DAA"/>
    <w:rsid w:val="00F94F6C"/>
    <w:rsid w:val="00F95BC6"/>
    <w:rsid w:val="00F95EFD"/>
    <w:rsid w:val="00F95F84"/>
    <w:rsid w:val="00F96BD8"/>
    <w:rsid w:val="00F97A36"/>
    <w:rsid w:val="00FA0677"/>
    <w:rsid w:val="00FA136F"/>
    <w:rsid w:val="00FA164A"/>
    <w:rsid w:val="00FA21CE"/>
    <w:rsid w:val="00FA2C59"/>
    <w:rsid w:val="00FA2FE6"/>
    <w:rsid w:val="00FA3B28"/>
    <w:rsid w:val="00FA403F"/>
    <w:rsid w:val="00FA4257"/>
    <w:rsid w:val="00FA4701"/>
    <w:rsid w:val="00FA4BC9"/>
    <w:rsid w:val="00FA594F"/>
    <w:rsid w:val="00FA7189"/>
    <w:rsid w:val="00FB061B"/>
    <w:rsid w:val="00FB313B"/>
    <w:rsid w:val="00FB3613"/>
    <w:rsid w:val="00FB45F0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C7329"/>
    <w:rsid w:val="00FD11C5"/>
    <w:rsid w:val="00FD18F6"/>
    <w:rsid w:val="00FD2559"/>
    <w:rsid w:val="00FD3573"/>
    <w:rsid w:val="00FD36F1"/>
    <w:rsid w:val="00FD3727"/>
    <w:rsid w:val="00FD3E4F"/>
    <w:rsid w:val="00FD445E"/>
    <w:rsid w:val="00FD47FF"/>
    <w:rsid w:val="00FD4861"/>
    <w:rsid w:val="00FD5309"/>
    <w:rsid w:val="00FD56D7"/>
    <w:rsid w:val="00FD5CA2"/>
    <w:rsid w:val="00FD72EA"/>
    <w:rsid w:val="00FE037C"/>
    <w:rsid w:val="00FE0FEE"/>
    <w:rsid w:val="00FE15E7"/>
    <w:rsid w:val="00FE2677"/>
    <w:rsid w:val="00FE3981"/>
    <w:rsid w:val="00FE4A10"/>
    <w:rsid w:val="00FE4F0D"/>
    <w:rsid w:val="00FE6742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88B604"/>
  <w15:docId w15:val="{7805A01A-52F4-44CB-AFE9-1C8CCBDC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D11C5"/>
    <w:pPr>
      <w:ind w:firstLine="709"/>
    </w:pPr>
    <w:rPr>
      <w:rFonts w:cstheme="minorBidi"/>
      <w:sz w:val="28"/>
      <w:szCs w:val="22"/>
      <w:lang w:val="en-US" w:eastAsia="en-US"/>
    </w:rPr>
  </w:style>
  <w:style w:type="paragraph" w:styleId="10">
    <w:name w:val="heading 1"/>
    <w:basedOn w:val="a1"/>
    <w:next w:val="a1"/>
    <w:link w:val="11"/>
    <w:uiPriority w:val="9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0">
    <w:name w:val="heading 2"/>
    <w:basedOn w:val="a1"/>
    <w:next w:val="a1"/>
    <w:link w:val="21"/>
    <w:uiPriority w:val="9"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uiPriority w:val="59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qFormat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4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</w:pPr>
    <w:rPr>
      <w:rFonts w:eastAsiaTheme="minorEastAsia"/>
      <w:bCs/>
      <w:color w:val="365F91" w:themeColor="accent1" w:themeShade="BF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3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paragraph" w:customStyle="1" w:styleId="TableParagraph">
    <w:name w:val="Table Paragraph"/>
    <w:basedOn w:val="a1"/>
    <w:uiPriority w:val="1"/>
    <w:qFormat/>
    <w:rsid w:val="002E2361"/>
    <w:pPr>
      <w:widowControl w:val="0"/>
      <w:autoSpaceDE w:val="0"/>
      <w:autoSpaceDN w:val="0"/>
      <w:ind w:left="107"/>
    </w:pPr>
    <w:rPr>
      <w:sz w:val="22"/>
    </w:rPr>
  </w:style>
  <w:style w:type="character" w:styleId="aff5">
    <w:name w:val="Placeholder Text"/>
    <w:basedOn w:val="a2"/>
    <w:uiPriority w:val="99"/>
    <w:semiHidden/>
    <w:rsid w:val="004F1575"/>
    <w:rPr>
      <w:color w:val="666666"/>
    </w:rPr>
  </w:style>
  <w:style w:type="paragraph" w:styleId="HTML">
    <w:name w:val="HTML Preformatted"/>
    <w:basedOn w:val="a1"/>
    <w:link w:val="HTML0"/>
    <w:semiHidden/>
    <w:unhideWhenUsed/>
    <w:rsid w:val="0082333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semiHidden/>
    <w:rsid w:val="00823331"/>
    <w:rPr>
      <w:rFonts w:ascii="Consolas" w:hAnsi="Consolas"/>
    </w:rPr>
  </w:style>
  <w:style w:type="paragraph" w:customStyle="1" w:styleId="my-0">
    <w:name w:val="my-0"/>
    <w:basedOn w:val="a1"/>
    <w:rsid w:val="00E97B3C"/>
    <w:pPr>
      <w:spacing w:before="100" w:beforeAutospacing="1" w:after="100" w:afterAutospacing="1"/>
    </w:pPr>
  </w:style>
  <w:style w:type="character" w:styleId="aff6">
    <w:name w:val="Strong"/>
    <w:basedOn w:val="a2"/>
    <w:uiPriority w:val="22"/>
    <w:qFormat/>
    <w:rsid w:val="00E97B3C"/>
    <w:rPr>
      <w:b/>
      <w:bCs/>
    </w:rPr>
  </w:style>
  <w:style w:type="character" w:customStyle="1" w:styleId="whitespace-nowrap">
    <w:name w:val="whitespace-nowrap"/>
    <w:basedOn w:val="a2"/>
    <w:rsid w:val="00E97B3C"/>
  </w:style>
  <w:style w:type="character" w:customStyle="1" w:styleId="min-w-1rem">
    <w:name w:val="min-w-[1rem]"/>
    <w:basedOn w:val="a2"/>
    <w:rsid w:val="00E97B3C"/>
  </w:style>
  <w:style w:type="character" w:styleId="aff7">
    <w:name w:val="Unresolved Mention"/>
    <w:basedOn w:val="a2"/>
    <w:uiPriority w:val="99"/>
    <w:semiHidden/>
    <w:unhideWhenUsed/>
    <w:rsid w:val="003B73FC"/>
    <w:rPr>
      <w:color w:val="605E5C"/>
      <w:shd w:val="clear" w:color="auto" w:fill="E1DFDD"/>
    </w:rPr>
  </w:style>
  <w:style w:type="character" w:styleId="aff8">
    <w:name w:val="FollowedHyperlink"/>
    <w:basedOn w:val="a2"/>
    <w:semiHidden/>
    <w:unhideWhenUsed/>
    <w:rsid w:val="00B27361"/>
    <w:rPr>
      <w:color w:val="800080" w:themeColor="followedHyperlink"/>
      <w:u w:val="single"/>
    </w:rPr>
  </w:style>
  <w:style w:type="paragraph" w:styleId="aff9">
    <w:name w:val="Normal (Web)"/>
    <w:basedOn w:val="a1"/>
    <w:semiHidden/>
    <w:unhideWhenUsed/>
    <w:rsid w:val="00E47FA7"/>
  </w:style>
  <w:style w:type="table" w:customStyle="1" w:styleId="14">
    <w:name w:val="Сетка таблицы1"/>
    <w:basedOn w:val="a3"/>
    <w:next w:val="a5"/>
    <w:uiPriority w:val="59"/>
    <w:rsid w:val="00760389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2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SHablon_oformlenija_Otcheta_po_uch_praktike_prof_03_2025_5_6_UPr%20(1)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AB11EE-D834-423B-8CB7-2C21BE3EE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SHablon_oformlenija_Otcheta_po_uch_praktike_prof_03_2025_5_6_UPr (1).dotm</Template>
  <TotalTime>360</TotalTime>
  <Pages>10</Pages>
  <Words>1620</Words>
  <Characters>9238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Damir Apergenov</dc:creator>
  <cp:lastModifiedBy>Damir Apergenov</cp:lastModifiedBy>
  <cp:revision>15</cp:revision>
  <cp:lastPrinted>2022-04-10T18:27:00Z</cp:lastPrinted>
  <dcterms:created xsi:type="dcterms:W3CDTF">2026-05-03T14:09:00Z</dcterms:created>
  <dcterms:modified xsi:type="dcterms:W3CDTF">2026-09-25T12:09:00Z</dcterms:modified>
</cp:coreProperties>
</file>